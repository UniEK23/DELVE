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7BD16F09" w14:textId="77777777" w:rsidTr="00A43A5B">
        <w:trPr>
          <w:cantSplit/>
          <w:trHeight w:val="4488"/>
        </w:trPr>
        <w:tc>
          <w:tcPr>
            <w:tcW w:w="6285" w:type="dxa"/>
          </w:tcPr>
          <w:p w14:paraId="65BB00EE" w14:textId="0568E351" w:rsidR="00F448BC" w:rsidRDefault="00DD561D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E53CBF" wp14:editId="15ACFC5D">
                  <wp:extent cx="3853815" cy="2020570"/>
                  <wp:effectExtent l="0" t="0" r="0" b="0"/>
                  <wp:docPr id="208058904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58904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2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2C7CFB97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521F9815" w14:textId="5C442AF7" w:rsidR="00B77317" w:rsidRPr="00CD1539" w:rsidRDefault="00DD561D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Leg_Triangle</w:t>
                  </w:r>
                </w:p>
                <w:p w14:paraId="211A2D81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04507978" w14:textId="39F67292" w:rsidR="00B77317" w:rsidRPr="00CD1539" w:rsidRDefault="00DD561D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04 October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1E50AEA3" w14:textId="4ADDDC5D" w:rsidR="00B77317" w:rsidRPr="00CD1539" w:rsidRDefault="00DD561D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SimulationXpress Study</w:t>
                  </w:r>
                </w:p>
                <w:p w14:paraId="184865FB" w14:textId="0D9542DD" w:rsidR="00B77317" w:rsidRPr="006A441F" w:rsidRDefault="00DD561D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1D0FEB7B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51CCAC8A" w14:textId="60CE5460" w:rsidR="00B77317" w:rsidRDefault="00DD561D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5D322838" w14:textId="42488D98" w:rsidR="00DD561D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42032818" w:history="1">
                        <w:r w:rsidR="00DD561D" w:rsidRPr="00522503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DD561D">
                          <w:rPr>
                            <w:noProof/>
                            <w:webHidden/>
                          </w:rPr>
                          <w:tab/>
                        </w:r>
                        <w:r w:rsidR="00DD561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DD561D">
                          <w:rPr>
                            <w:noProof/>
                            <w:webHidden/>
                          </w:rPr>
                          <w:instrText xml:space="preserve"> PAGEREF _Toc242032818 \h </w:instrText>
                        </w:r>
                        <w:r w:rsidR="00DD561D">
                          <w:rPr>
                            <w:noProof/>
                            <w:webHidden/>
                          </w:rPr>
                        </w:r>
                        <w:r w:rsidR="00DD561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D561D">
                          <w:rPr>
                            <w:noProof/>
                            <w:webHidden/>
                          </w:rPr>
                          <w:t>1</w:t>
                        </w:r>
                        <w:r w:rsidR="00DD561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83DC954" w14:textId="0CC2DC79" w:rsidR="00DD561D" w:rsidRDefault="00DD561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2819" w:history="1">
                        <w:r w:rsidRPr="00522503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_Toc242032819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5618551" w14:textId="0E9E8DE5" w:rsidR="00DD561D" w:rsidRDefault="00DD561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2820" w:history="1">
                        <w:r w:rsidRPr="00522503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_Toc242032820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9443A30" w14:textId="33C43FA3" w:rsidR="00DD561D" w:rsidRDefault="00DD561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2821" w:history="1">
                        <w:r w:rsidRPr="00522503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_Toc242032821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978FB09" w14:textId="0574D286" w:rsidR="00DD561D" w:rsidRDefault="00DD561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2822" w:history="1">
                        <w:r w:rsidRPr="00522503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_Toc242032822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1435990" w14:textId="0B7982AB" w:rsidR="00DD561D" w:rsidRDefault="00DD561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2823" w:history="1">
                        <w:r w:rsidRPr="00522503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_Toc242032823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FCFEC96" w14:textId="6046DB49" w:rsidR="00DD561D" w:rsidRDefault="00DD561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2824" w:history="1">
                        <w:r w:rsidRPr="00522503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_Toc242032824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6B41953" w14:textId="469EB502" w:rsidR="00DD561D" w:rsidRDefault="00DD561D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2825" w:history="1">
                        <w:r w:rsidRPr="00522503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_Toc242032825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4041E6C" w14:textId="663C4F08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06C983C9" w14:textId="77777777" w:rsidR="00F448BC" w:rsidRDefault="00F448BC" w:rsidP="00A5373F"/>
        </w:tc>
      </w:tr>
      <w:tr w:rsidR="00F448BC" w14:paraId="399BC9B0" w14:textId="77777777" w:rsidTr="00BE081A">
        <w:trPr>
          <w:cantSplit/>
          <w:trHeight w:val="3924"/>
        </w:trPr>
        <w:tc>
          <w:tcPr>
            <w:tcW w:w="6285" w:type="dxa"/>
          </w:tcPr>
          <w:p w14:paraId="2C9DB53D" w14:textId="010A3D61" w:rsidR="00C27B5D" w:rsidRDefault="00DD561D" w:rsidP="00C27B5D">
            <w:pPr>
              <w:pStyle w:val="Heading1"/>
            </w:pPr>
            <w:bookmarkStart w:id="0" w:name="_Toc242032818"/>
            <w:r>
              <w:t>Description</w:t>
            </w:r>
            <w:bookmarkEnd w:id="0"/>
          </w:p>
          <w:p w14:paraId="393EC080" w14:textId="6401D864" w:rsidR="00F448BC" w:rsidRPr="00E65D6E" w:rsidRDefault="00DD561D" w:rsidP="00FF408C">
            <w:r>
              <w:t>Static structural analysis of one 6061-T6 aluminium hexapod leg subjected to a 10N downward load. The load represents approxiamtely 1.02kgf and provides a baseline assessment of leg deformation and structural stress under nominal loading.</w:t>
            </w:r>
          </w:p>
        </w:tc>
        <w:tc>
          <w:tcPr>
            <w:tcW w:w="4713" w:type="dxa"/>
            <w:vMerge/>
          </w:tcPr>
          <w:p w14:paraId="376BB216" w14:textId="77777777" w:rsidR="00F448BC" w:rsidRPr="00A33AA4" w:rsidRDefault="00F448BC" w:rsidP="00840CC7">
            <w:pPr>
              <w:pStyle w:val="TOC3"/>
            </w:pPr>
          </w:p>
        </w:tc>
      </w:tr>
    </w:tbl>
    <w:p w14:paraId="28953AA8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06AE24F9" w14:textId="77777777" w:rsidTr="00DD03CF">
        <w:tc>
          <w:tcPr>
            <w:tcW w:w="11016" w:type="dxa"/>
          </w:tcPr>
          <w:p w14:paraId="7FF81113" w14:textId="2210790C" w:rsidR="00343025" w:rsidRDefault="00DD561D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42032819"/>
            <w:r>
              <w:lastRenderedPageBreak/>
              <w:t>Assumptions</w:t>
            </w:r>
            <w:bookmarkEnd w:id="4"/>
          </w:p>
          <w:p w14:paraId="2001F8AF" w14:textId="7564DF5E" w:rsidR="00A96F2C" w:rsidRDefault="00A96F2C" w:rsidP="00A96F2C"/>
        </w:tc>
      </w:tr>
    </w:tbl>
    <w:p w14:paraId="61CD1E4D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5A608C89" w14:textId="77777777" w:rsidTr="00ED5A01">
        <w:tc>
          <w:tcPr>
            <w:tcW w:w="11016" w:type="dxa"/>
          </w:tcPr>
          <w:p w14:paraId="15105282" w14:textId="7BE3A7DB" w:rsidR="00FF408C" w:rsidRDefault="00DD561D" w:rsidP="00FF408C">
            <w:pPr>
              <w:pStyle w:val="Heading1"/>
            </w:pPr>
            <w:bookmarkStart w:id="5" w:name="_Toc242032820"/>
            <w:r>
              <w:t>Model Information</w:t>
            </w:r>
            <w:bookmarkEnd w:id="5"/>
          </w:p>
          <w:p w14:paraId="2E39F33C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57017EAE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0E2D8430" w14:textId="77777777" w:rsidTr="00077EA0">
                    <w:tc>
                      <w:tcPr>
                        <w:tcW w:w="8640" w:type="dxa"/>
                      </w:tcPr>
                      <w:p w14:paraId="00350C82" w14:textId="0DA32C35" w:rsidR="00077EA0" w:rsidRDefault="00DD561D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47E39EA2" wp14:editId="2A1E4D0A">
                              <wp:extent cx="5349240" cy="3942715"/>
                              <wp:effectExtent l="0" t="0" r="3810" b="635"/>
                              <wp:docPr id="1856458165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56458165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9427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334D852" w14:textId="09256675" w:rsidR="00C16188" w:rsidRDefault="00DD561D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</w:t>
                  </w:r>
                </w:p>
                <w:p w14:paraId="1D5B6A16" w14:textId="31802969" w:rsidR="00C16188" w:rsidRDefault="00DD561D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2AD3A409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F65AE11" w14:textId="4541AB19" w:rsidR="00C16188" w:rsidRPr="0044448A" w:rsidRDefault="00DD561D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488DFA70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448A971" w14:textId="58CC1C70" w:rsidR="00C16188" w:rsidRDefault="00DD561D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299020F" w14:textId="2A18201D" w:rsidR="00C16188" w:rsidRDefault="00DD561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F0C129" w14:textId="7ED42FB2" w:rsidR="00C16188" w:rsidRDefault="00DD561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92EEED9" w14:textId="27CD606F" w:rsidR="00C16188" w:rsidRDefault="00DD561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2F51173E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9CD71FC" w14:textId="11FF978E" w:rsidR="00C16188" w:rsidRDefault="00DD561D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299A751D" w14:textId="5F6AFFA5" w:rsidR="004B3022" w:rsidRPr="0044448A" w:rsidRDefault="00DD561D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6DE3DAD" wp14:editId="523350BB">
                        <wp:extent cx="1562735" cy="1151890"/>
                        <wp:effectExtent l="0" t="0" r="0" b="0"/>
                        <wp:docPr id="1087922429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7922429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51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58BA597" w14:textId="02B488BE" w:rsidR="00C16188" w:rsidRPr="0044448A" w:rsidRDefault="00DD561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0FBAE6F" w14:textId="77777777" w:rsidR="00DD561D" w:rsidRDefault="00DD561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Mass:0.00670318 kg</w:t>
                  </w:r>
                </w:p>
                <w:p w14:paraId="0F7EA1B0" w14:textId="77777777" w:rsidR="00DD561D" w:rsidRDefault="00DD561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Volume:2.48266e-06 m^3</w:t>
                  </w:r>
                </w:p>
                <w:p w14:paraId="0BB4C0D2" w14:textId="77777777" w:rsidR="00DD561D" w:rsidRDefault="00DD561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6C6202F1" w14:textId="77777777" w:rsidR="00DD561D" w:rsidRDefault="00DD561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Weight:0.0656912 N</w:t>
                  </w:r>
                </w:p>
                <w:p w14:paraId="795C5357" w14:textId="3055F342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9ACA67B" w14:textId="77777777" w:rsidR="00DD561D" w:rsidRDefault="00DD561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C:\Users\E.Kay\ANTARES PROJECT\HEXAPOD\Leg_Triangle.SLDPRT</w:t>
                  </w:r>
                </w:p>
                <w:p w14:paraId="65F6275D" w14:textId="6F7BB5FD" w:rsidR="00C16188" w:rsidRPr="0044448A" w:rsidRDefault="00DD561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3 17:27:41 2026</w:t>
                  </w:r>
                </w:p>
              </w:tc>
            </w:tr>
          </w:tbl>
          <w:p w14:paraId="4DBCADB3" w14:textId="411EBB37" w:rsidR="00FF408C" w:rsidRDefault="00FF408C" w:rsidP="00A96F2C"/>
        </w:tc>
      </w:tr>
      <w:bookmarkEnd w:id="1"/>
      <w:bookmarkEnd w:id="2"/>
      <w:bookmarkEnd w:id="3"/>
    </w:tbl>
    <w:p w14:paraId="736536B4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34B49D4F" w14:textId="77777777" w:rsidTr="005273D5">
        <w:trPr>
          <w:trHeight w:val="4158"/>
        </w:trPr>
        <w:tc>
          <w:tcPr>
            <w:tcW w:w="11136" w:type="dxa"/>
          </w:tcPr>
          <w:p w14:paraId="0CF08D08" w14:textId="6A60ED18" w:rsidR="00E80CD9" w:rsidRPr="00AC3438" w:rsidRDefault="00DD561D" w:rsidP="000A7C6B">
            <w:pPr>
              <w:pStyle w:val="Heading1"/>
            </w:pPr>
            <w:bookmarkStart w:id="6" w:name="_Toc243733144"/>
            <w:bookmarkStart w:id="7" w:name="_Toc245020112"/>
            <w:bookmarkStart w:id="8" w:name="_Toc245020144"/>
            <w:bookmarkStart w:id="9" w:name="_Toc242032821"/>
            <w:r>
              <w:lastRenderedPageBreak/>
              <w:t>Material Properties</w:t>
            </w:r>
            <w:bookmarkEnd w:id="9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5CC03B3E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35F2648" w14:textId="4EA6BEBC" w:rsidR="00E80CD9" w:rsidRPr="003E6C57" w:rsidRDefault="00DD561D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44C385F" w14:textId="2C9B7190" w:rsidR="00E80CD9" w:rsidRPr="003E6C57" w:rsidRDefault="00DD561D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B1B98C3" w14:textId="264B07EB" w:rsidR="00E80CD9" w:rsidRPr="003E6C57" w:rsidRDefault="00DD561D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5FC6F692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55ADA186" w14:textId="76535038" w:rsidR="00E80CD9" w:rsidRPr="00577134" w:rsidRDefault="00DD561D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75397A2A" wp14:editId="73384EC8">
                        <wp:extent cx="1904365" cy="1403985"/>
                        <wp:effectExtent l="0" t="0" r="635" b="5715"/>
                        <wp:docPr id="427174113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7174113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03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5EAFFAB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1A7005" w14:textId="1061B28F" w:rsidR="00E80CD9" w:rsidRPr="00BE6656" w:rsidRDefault="00DD561D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E48173A" w14:textId="51E6ED83" w:rsidR="00E80CD9" w:rsidRPr="00BE6656" w:rsidRDefault="00DD561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6061-T6 (SS)</w:t>
                        </w:r>
                      </w:p>
                    </w:tc>
                  </w:tr>
                  <w:tr w:rsidR="00DD561D" w:rsidRPr="00577134" w14:paraId="58596D3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0BF2107" w14:textId="79C0ACA6" w:rsidR="00DD561D" w:rsidRDefault="00DD561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F62B228" w14:textId="6FAC674B" w:rsidR="00DD561D" w:rsidRDefault="00DD561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DD561D" w:rsidRPr="00577134" w14:paraId="79ABDB7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D2D0119" w14:textId="510EE175" w:rsidR="00DD561D" w:rsidRDefault="00DD561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290020F" w14:textId="42EC2A22" w:rsidR="00DD561D" w:rsidRDefault="00DD561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DD561D" w:rsidRPr="00577134" w14:paraId="0695A5E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DBBB597" w14:textId="3609FE49" w:rsidR="00DD561D" w:rsidRDefault="00DD561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32528C" w14:textId="386D03EC" w:rsidR="00DD561D" w:rsidRDefault="00DD561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2.75e+08 N/m^2</w:t>
                        </w:r>
                      </w:p>
                    </w:tc>
                  </w:tr>
                  <w:tr w:rsidR="00DD561D" w:rsidRPr="00577134" w14:paraId="3A9047B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D6E6BBD" w14:textId="4C1BC797" w:rsidR="00DD561D" w:rsidRDefault="00DD561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028068E" w14:textId="60C4C7B7" w:rsidR="00DD561D" w:rsidRDefault="00DD561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3.1e+08 N/m^2</w:t>
                        </w:r>
                      </w:p>
                    </w:tc>
                  </w:tr>
                </w:tbl>
                <w:p w14:paraId="203314FB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62B89F5F" w14:textId="31835AAE" w:rsidR="00E80CD9" w:rsidRPr="00577134" w:rsidRDefault="00DD561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1(Boss-Extrude1)(Leg_Triangle)</w:t>
                  </w:r>
                </w:p>
              </w:tc>
            </w:tr>
          </w:tbl>
          <w:p w14:paraId="44B02628" w14:textId="287AC145" w:rsidR="00E80CD9" w:rsidRDefault="00E80CD9" w:rsidP="000A7C6B"/>
        </w:tc>
      </w:tr>
      <w:bookmarkEnd w:id="6"/>
      <w:bookmarkEnd w:id="7"/>
      <w:bookmarkEnd w:id="8"/>
    </w:tbl>
    <w:p w14:paraId="1003A2D7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7CE3BA79" w14:textId="77777777" w:rsidTr="00452CBC">
        <w:tc>
          <w:tcPr>
            <w:tcW w:w="11016" w:type="dxa"/>
          </w:tcPr>
          <w:p w14:paraId="768ABBFD" w14:textId="48BD8FEE" w:rsidR="005273D5" w:rsidRPr="00AF1A58" w:rsidRDefault="00DD561D" w:rsidP="000A7C6B">
            <w:pPr>
              <w:pStyle w:val="Heading1"/>
              <w:rPr>
                <w:b w:val="0"/>
                <w:bCs w:val="0"/>
              </w:rPr>
            </w:pPr>
            <w:bookmarkStart w:id="10" w:name="_Toc242032822"/>
            <w:r>
              <w:rPr>
                <w:rStyle w:val="Strong"/>
              </w:rPr>
              <w:t>Loads and Fixtures</w:t>
            </w:r>
            <w:bookmarkEnd w:id="10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DD561D" w14:paraId="78AB7853" w14:textId="77777777" w:rsidTr="00AD138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35AC75B" w14:textId="0DC4EFB8" w:rsidR="00DD561D" w:rsidRPr="004E282D" w:rsidRDefault="00DD561D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C9EBE03" w14:textId="78EEE7EC" w:rsidR="00DD561D" w:rsidRPr="004E282D" w:rsidRDefault="00DD561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E5FB4E5" w14:textId="561977A8" w:rsidR="00DD561D" w:rsidRPr="004E282D" w:rsidRDefault="00DD561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DD561D" w14:paraId="09161A1B" w14:textId="77777777" w:rsidTr="007A15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6533FEC3" w14:textId="51145605" w:rsidR="00DD561D" w:rsidRPr="00AD5FBA" w:rsidRDefault="00DD561D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16C16D5D" w14:textId="13DC897E" w:rsidR="00DD561D" w:rsidRPr="006208CB" w:rsidRDefault="00DD561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E936019" wp14:editId="0C31F2B2">
                        <wp:extent cx="1772285" cy="1306195"/>
                        <wp:effectExtent l="0" t="0" r="0" b="8255"/>
                        <wp:docPr id="569068813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9068813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306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DD561D" w14:paraId="44840AB1" w14:textId="77777777" w:rsidTr="00DD561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E8C3611" w14:textId="351D648B" w:rsidR="00DD561D" w:rsidRPr="00BE6656" w:rsidRDefault="00DD561D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4030FDB" w14:textId="43A704A8" w:rsidR="00DD561D" w:rsidRPr="00154A1A" w:rsidRDefault="00DD561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DD561D" w14:paraId="558660DF" w14:textId="77777777" w:rsidTr="00DD561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D632D90" w14:textId="1F3F272D" w:rsidR="00DD561D" w:rsidRDefault="00DD561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0D7E559" w14:textId="54CEACDB" w:rsidR="00DD561D" w:rsidRDefault="00DD561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3E66CEBE" w14:textId="77777777" w:rsidR="00DD561D" w:rsidRPr="004C6DEB" w:rsidRDefault="00DD561D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24ABC201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DD561D" w14:paraId="6D5EF617" w14:textId="77777777" w:rsidTr="00C005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C3E5F3A" w14:textId="41E78C48" w:rsidR="00DD561D" w:rsidRPr="004E282D" w:rsidRDefault="00DD561D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FD81D1F" w14:textId="1AE7A284" w:rsidR="00DD561D" w:rsidRPr="004E282D" w:rsidRDefault="00DD561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86F355C" w14:textId="4C98011C" w:rsidR="00DD561D" w:rsidRPr="004E282D" w:rsidRDefault="00DD561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DD561D" w14:paraId="43FCE732" w14:textId="77777777" w:rsidTr="002739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6F13D13B" w14:textId="141F1E20" w:rsidR="00DD561D" w:rsidRPr="00F42DD1" w:rsidRDefault="00DD561D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 (:Per item: 10 N:)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664EAE75" w14:textId="6AF4F65B" w:rsidR="00DD561D" w:rsidRPr="006208CB" w:rsidRDefault="00DD561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529BE65C" wp14:editId="5192EA43">
                        <wp:extent cx="1907540" cy="1405890"/>
                        <wp:effectExtent l="0" t="0" r="0" b="3810"/>
                        <wp:docPr id="414931494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4931494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405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DD561D" w14:paraId="1FB6D227" w14:textId="77777777" w:rsidTr="00DD561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C6A1224" w14:textId="5E118A3A" w:rsidR="00DD561D" w:rsidRPr="00BE6656" w:rsidRDefault="00DD561D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C46B5BC" w14:textId="61F0C5B5" w:rsidR="00DD561D" w:rsidRPr="00B77EA3" w:rsidRDefault="00DD561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DD561D" w14:paraId="13BDA6E5" w14:textId="77777777" w:rsidTr="00DD561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AAD5743" w14:textId="6DB86DDD" w:rsidR="00DD561D" w:rsidRDefault="00DD561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6F9AF0E" w14:textId="575BACD9" w:rsidR="00DD561D" w:rsidRDefault="00DD561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DD561D" w14:paraId="69E25A61" w14:textId="77777777" w:rsidTr="00DD561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44A6623" w14:textId="2BB2306D" w:rsidR="00DD561D" w:rsidRDefault="00DD561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53D408F" w14:textId="6DF8A2BB" w:rsidR="00DD561D" w:rsidRDefault="00DD561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10 N</w:t>
                        </w:r>
                      </w:p>
                    </w:tc>
                  </w:tr>
                </w:tbl>
                <w:p w14:paraId="37F819A7" w14:textId="77777777" w:rsidR="00DD561D" w:rsidRDefault="00DD561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040CDF6B" w14:textId="730B6186" w:rsidR="005273D5" w:rsidRDefault="005273D5" w:rsidP="000A7C6B">
            <w:pPr>
              <w:rPr>
                <w:rStyle w:val="Strong"/>
              </w:rPr>
            </w:pPr>
          </w:p>
        </w:tc>
      </w:tr>
    </w:tbl>
    <w:p w14:paraId="0A3C9706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4D60B830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17A85F7" w14:textId="76305A05" w:rsidR="00A61A59" w:rsidRDefault="00DD561D" w:rsidP="000A7C6B">
            <w:pPr>
              <w:pStyle w:val="Heading1"/>
            </w:pPr>
            <w:bookmarkStart w:id="11" w:name="_Toc242032823"/>
            <w:r>
              <w:lastRenderedPageBreak/>
              <w:t>Mesh information</w:t>
            </w:r>
            <w:bookmarkEnd w:id="11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49B03CF7" w14:textId="77777777" w:rsidTr="00DD561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723BD2" w14:textId="1B34BB53" w:rsidR="00A9531D" w:rsidRDefault="00DD561D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6DD5D0" w14:textId="01C86FCE" w:rsidR="00A9531D" w:rsidRDefault="00DD561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DD561D" w14:paraId="2C87EEA4" w14:textId="77777777" w:rsidTr="00DD561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75F1B4" w14:textId="75DACB66" w:rsidR="00DD561D" w:rsidRDefault="00DD561D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C653C1" w14:textId="65BA0AFD" w:rsidR="00DD561D" w:rsidRDefault="00DD561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Standard mesh</w:t>
                  </w:r>
                </w:p>
              </w:tc>
            </w:tr>
            <w:tr w:rsidR="00DD561D" w14:paraId="5D670806" w14:textId="77777777" w:rsidTr="00DD561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2D993B" w14:textId="54ABBD86" w:rsidR="00DD561D" w:rsidRDefault="00DD561D" w:rsidP="00C16188">
                  <w:r>
                    <w:t xml:space="preserve">Automatic Transition: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5C77A7" w14:textId="5B92945F" w:rsidR="00DD561D" w:rsidRDefault="00DD561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D561D" w14:paraId="2BF6ED11" w14:textId="77777777" w:rsidTr="00DD561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83F0AF" w14:textId="3AF15DBF" w:rsidR="00DD561D" w:rsidRDefault="00DD561D" w:rsidP="00C16188">
                  <w:r>
                    <w:t xml:space="preserve">Include Mesh Auto Loops: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B52FC7" w14:textId="58A6478B" w:rsidR="00DD561D" w:rsidRDefault="00DD561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D561D" w14:paraId="59B26B0E" w14:textId="77777777" w:rsidTr="00DD561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221521" w14:textId="2CC1EAE1" w:rsidR="00DD561D" w:rsidRDefault="00DD561D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917140" w14:textId="265C77B5" w:rsidR="00DD561D" w:rsidRDefault="00DD561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DD561D" w14:paraId="0B700BD4" w14:textId="77777777" w:rsidTr="00DD561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5F3210" w14:textId="6482783D" w:rsidR="00DD561D" w:rsidRDefault="00DD561D" w:rsidP="00C16188">
                  <w:r>
                    <w:t>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106143" w14:textId="7C4BAD26" w:rsidR="00DD561D" w:rsidRDefault="00DD561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1.35465 mm</w:t>
                  </w:r>
                </w:p>
              </w:tc>
            </w:tr>
            <w:tr w:rsidR="00DD561D" w14:paraId="3A7F4F57" w14:textId="77777777" w:rsidTr="00DD561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F6D833" w14:textId="41138549" w:rsidR="00DD561D" w:rsidRDefault="00DD561D" w:rsidP="00C16188">
                  <w:r>
                    <w:t>Tolerance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D1037B" w14:textId="24ED22B4" w:rsidR="00DD561D" w:rsidRDefault="00DD561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0.0677323 mm</w:t>
                  </w:r>
                </w:p>
              </w:tc>
            </w:tr>
            <w:tr w:rsidR="00DD561D" w14:paraId="58A37615" w14:textId="77777777" w:rsidTr="00DD561D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395844" w14:textId="11F5E351" w:rsidR="00DD561D" w:rsidRDefault="00DD561D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FC1AF7" w14:textId="211E4C2E" w:rsidR="00DD561D" w:rsidRDefault="00DD561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091FB69C" w14:textId="77777777" w:rsidR="00690657" w:rsidRDefault="00690657" w:rsidP="00690657"/>
          <w:p w14:paraId="20AD4136" w14:textId="3706806C" w:rsidR="00A9531D" w:rsidRPr="00690657" w:rsidRDefault="00DD561D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7CF9DF18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AB737C" w14:textId="7028BEC2" w:rsidR="007107BE" w:rsidRDefault="00DD561D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7A1EBC" w14:textId="1B567FE1" w:rsidR="007107BE" w:rsidRDefault="00DD561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13114</w:t>
                  </w:r>
                </w:p>
              </w:tc>
            </w:tr>
            <w:tr w:rsidR="00DD561D" w14:paraId="1D052A2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DAA154" w14:textId="6A301860" w:rsidR="00DD561D" w:rsidRDefault="00DD561D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6BDCDF" w14:textId="522409C5" w:rsidR="00DD561D" w:rsidRDefault="00DD561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7741</w:t>
                  </w:r>
                </w:p>
              </w:tc>
            </w:tr>
            <w:tr w:rsidR="00DD561D" w14:paraId="13FD572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A90426" w14:textId="79048984" w:rsidR="00DD561D" w:rsidRDefault="00DD561D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111FCB" w14:textId="3E1C88CF" w:rsidR="00DD561D" w:rsidRDefault="00DD561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4.157</w:t>
                  </w:r>
                </w:p>
              </w:tc>
            </w:tr>
            <w:tr w:rsidR="00DD561D" w14:paraId="0E19B1D6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F77B83" w14:textId="0AC80B1A" w:rsidR="00DD561D" w:rsidRDefault="00DD561D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4A2928" w14:textId="375EAC4D" w:rsidR="00DD561D" w:rsidRDefault="00DD561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99.8</w:t>
                  </w:r>
                </w:p>
              </w:tc>
            </w:tr>
            <w:tr w:rsidR="00DD561D" w14:paraId="328F010B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4FCA5D" w14:textId="3327C84F" w:rsidR="00DD561D" w:rsidRDefault="00DD561D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131EBE" w14:textId="183C49DB" w:rsidR="00DD561D" w:rsidRDefault="00DD561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DD561D" w14:paraId="67C00B1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D75E8D" w14:textId="4D76AF73" w:rsidR="00DD561D" w:rsidRDefault="00DD561D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533909" w14:textId="5D35A1CC" w:rsidR="00DD561D" w:rsidRDefault="00DD561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DD561D" w14:paraId="6974229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0E7462" w14:textId="275F3207" w:rsidR="00DD561D" w:rsidRDefault="00DD561D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93BADB" w14:textId="0A0EFB1B" w:rsidR="00DD561D" w:rsidRDefault="00DD561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00:00:09</w:t>
                  </w:r>
                </w:p>
              </w:tc>
            </w:tr>
            <w:tr w:rsidR="00DD561D" w14:paraId="5EC64831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622401" w14:textId="77CC663A" w:rsidR="00DD561D" w:rsidRDefault="00DD561D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0C0FC7" w14:textId="77777777" w:rsidR="00DD561D" w:rsidRDefault="00DD561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803B1" w14:paraId="62A5D26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8F0A2E4" w14:textId="7FFD2226" w:rsidR="00D803B1" w:rsidRDefault="00DD561D" w:rsidP="00D803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2D13FC20" wp14:editId="35E6A00C">
                        <wp:extent cx="6711315" cy="3518535"/>
                        <wp:effectExtent l="0" t="0" r="0" b="5715"/>
                        <wp:docPr id="44370498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370498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3518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840EA13" w14:textId="4B67E747" w:rsidR="00A61A59" w:rsidRPr="00F077CB" w:rsidRDefault="00A61A59" w:rsidP="000A7C6B"/>
        </w:tc>
      </w:tr>
    </w:tbl>
    <w:p w14:paraId="318A19B6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68D51F83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A0939AE" w14:textId="33ED4E6B" w:rsidR="00EC2432" w:rsidRDefault="00DD561D" w:rsidP="000A7C6B">
            <w:pPr>
              <w:pStyle w:val="Heading1"/>
            </w:pPr>
            <w:bookmarkStart w:id="12" w:name="_Toc243733152"/>
            <w:bookmarkStart w:id="13" w:name="_Toc245020120"/>
            <w:bookmarkStart w:id="14" w:name="_Toc245020152"/>
            <w:bookmarkStart w:id="15" w:name="_Toc242032824"/>
            <w:r>
              <w:lastRenderedPageBreak/>
              <w:t>Study Results</w:t>
            </w:r>
            <w:bookmarkEnd w:id="15"/>
          </w:p>
          <w:p w14:paraId="179191FD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61"/>
              <w:gridCol w:w="2840"/>
              <w:gridCol w:w="2729"/>
              <w:gridCol w:w="2708"/>
            </w:tblGrid>
            <w:tr w:rsidR="00DD561D" w14:paraId="29F1AA7F" w14:textId="77777777" w:rsidTr="00AA36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A46D940" w14:textId="52AECDC9" w:rsidR="00DD561D" w:rsidRDefault="00DD561D" w:rsidP="00DD561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095AEB" w14:textId="1D492274" w:rsidR="00DD561D" w:rsidRDefault="00DD561D" w:rsidP="00DD561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0F1CE12" w14:textId="4B9DF98E" w:rsidR="00DD561D" w:rsidRDefault="00DD561D" w:rsidP="00DD561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77B8D8A" w14:textId="4E88C24B" w:rsidR="00DD561D" w:rsidRDefault="00DD561D" w:rsidP="00DD561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D561D" w14:paraId="464A0F98" w14:textId="77777777" w:rsidTr="00AA36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72688ED" w14:textId="67CE8864" w:rsidR="00DD561D" w:rsidRPr="004D2956" w:rsidRDefault="00DD561D" w:rsidP="00DD561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C5FCE2D" w14:textId="0C8726A3" w:rsidR="00DD561D" w:rsidRPr="004D2956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B1BA779" w14:textId="77777777" w:rsidR="00DD561D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9.959e+00N/m^2</w:t>
                  </w:r>
                </w:p>
                <w:p w14:paraId="62758BA2" w14:textId="4EF4C238" w:rsidR="00DD561D" w:rsidRPr="004D2956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8499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48287CC" w14:textId="77777777" w:rsidR="00DD561D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3.980e+05N/m^2</w:t>
                  </w:r>
                </w:p>
                <w:p w14:paraId="527AA649" w14:textId="5EA0784C" w:rsidR="00DD561D" w:rsidRPr="004D2956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41</w:t>
                  </w:r>
                </w:p>
              </w:tc>
            </w:tr>
            <w:tr w:rsidR="00DD561D" w14:paraId="7A9AEDAC" w14:textId="77777777" w:rsidTr="00AA363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245023A" w14:textId="35E409FF" w:rsidR="00DD561D" w:rsidRDefault="00DD561D" w:rsidP="00DD561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086054BB" wp14:editId="5358A37B">
                        <wp:extent cx="6858000" cy="3595370"/>
                        <wp:effectExtent l="0" t="0" r="0" b="5080"/>
                        <wp:docPr id="1229842927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9842927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C7333E6" w14:textId="178D4FD2" w:rsidR="00DD561D" w:rsidRPr="004D2956" w:rsidRDefault="00DD561D" w:rsidP="00DD561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Leg_Triangle-SimulationXpress Study-Stress-Stress</w:t>
                  </w:r>
                </w:p>
              </w:tc>
            </w:tr>
          </w:tbl>
          <w:p w14:paraId="167D3C14" w14:textId="77777777" w:rsidR="00DD561D" w:rsidRDefault="00DD561D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49"/>
              <w:gridCol w:w="3256"/>
              <w:gridCol w:w="2515"/>
              <w:gridCol w:w="2118"/>
            </w:tblGrid>
            <w:tr w:rsidR="00DD561D" w14:paraId="4441DC43" w14:textId="77777777" w:rsidTr="00AA36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1C63A3A" w14:textId="4CEEBF14" w:rsidR="00DD561D" w:rsidRDefault="00DD561D" w:rsidP="00DD561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CB49FE9" w14:textId="76C75ABC" w:rsidR="00DD561D" w:rsidRDefault="00DD561D" w:rsidP="00DD561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8676324" w14:textId="2A193752" w:rsidR="00DD561D" w:rsidRDefault="00DD561D" w:rsidP="00DD561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1535072" w14:textId="5F22A339" w:rsidR="00DD561D" w:rsidRDefault="00DD561D" w:rsidP="00DD561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D561D" w14:paraId="728AF2DF" w14:textId="77777777" w:rsidTr="00AA36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DABCEAF" w14:textId="04A6493A" w:rsidR="00DD561D" w:rsidRPr="004D2956" w:rsidRDefault="00DD561D" w:rsidP="00DD561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324C8F8" w14:textId="015B8437" w:rsidR="00DD561D" w:rsidRPr="004D2956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24A6A64" w14:textId="77777777" w:rsidR="00DD561D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253EB12E" w14:textId="2BE07355" w:rsidR="00DD561D" w:rsidRPr="004D2956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89452E3" w14:textId="77777777" w:rsidR="00DD561D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2.022e-04mm</w:t>
                  </w:r>
                </w:p>
                <w:p w14:paraId="711FF871" w14:textId="7D3CB62A" w:rsidR="00DD561D" w:rsidRPr="004D2956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89</w:t>
                  </w:r>
                </w:p>
              </w:tc>
            </w:tr>
            <w:tr w:rsidR="00DD561D" w14:paraId="24563A7B" w14:textId="77777777" w:rsidTr="00AA363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7943D89" w14:textId="6E4C4A81" w:rsidR="00DD561D" w:rsidRDefault="00DD561D" w:rsidP="00DD561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FD32587" wp14:editId="5C19F853">
                        <wp:extent cx="6858000" cy="3595370"/>
                        <wp:effectExtent l="0" t="0" r="0" b="5080"/>
                        <wp:docPr id="584646497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4646497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D099997" w14:textId="3A188EE9" w:rsidR="00DD561D" w:rsidRPr="004D2956" w:rsidRDefault="00DD561D" w:rsidP="00DD561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Leg_Triangle-SimulationXpress Study-Displacement-Displacement</w:t>
                  </w:r>
                </w:p>
              </w:tc>
            </w:tr>
          </w:tbl>
          <w:p w14:paraId="2DA37E46" w14:textId="77777777" w:rsidR="00DD561D" w:rsidRDefault="00DD561D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151"/>
              <w:gridCol w:w="7387"/>
            </w:tblGrid>
            <w:tr w:rsidR="00DD561D" w14:paraId="3373C17A" w14:textId="77777777" w:rsidTr="00DD561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4DC350A" w14:textId="40CC2E72" w:rsidR="00DD561D" w:rsidRDefault="00DD561D" w:rsidP="00DD561D">
                  <w:r>
                    <w:t>Name</w:t>
                  </w:r>
                </w:p>
              </w:tc>
              <w:tc>
                <w:tcPr>
                  <w:tcW w:w="799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36B38EE" w14:textId="6B4F445B" w:rsidR="00DD561D" w:rsidRDefault="00DD561D" w:rsidP="00DD561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DD561D" w14:paraId="0E052DA0" w14:textId="77777777" w:rsidTr="007A680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D235F1" w14:textId="679AB75D" w:rsidR="00DD561D" w:rsidRPr="004D2956" w:rsidRDefault="00DD561D" w:rsidP="00DD561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Deformation</w:t>
                  </w:r>
                </w:p>
              </w:tc>
              <w:tc>
                <w:tcPr>
                  <w:tcW w:w="799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C3D668" w14:textId="66A4825A" w:rsidR="00DD561D" w:rsidRPr="004D2956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DD561D" w14:paraId="35F857C8" w14:textId="77777777" w:rsidTr="00DD561D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38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7B3FE6E" w14:textId="619793D1" w:rsidR="00DD561D" w:rsidRDefault="00DD561D" w:rsidP="00DD561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0F0EA81F" wp14:editId="43D6C0E1">
                        <wp:extent cx="6858000" cy="3595370"/>
                        <wp:effectExtent l="0" t="0" r="0" b="5080"/>
                        <wp:docPr id="30847233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8472330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F34C1B7" w14:textId="74DF01B3" w:rsidR="00DD561D" w:rsidRPr="004D2956" w:rsidRDefault="00DD561D" w:rsidP="00DD561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Leg_Triangle-SimulationXpress Study-Displacement-Deformation</w:t>
                  </w:r>
                </w:p>
              </w:tc>
            </w:tr>
          </w:tbl>
          <w:p w14:paraId="0DDF38F2" w14:textId="77777777" w:rsidR="00DD561D" w:rsidRDefault="00DD561D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50"/>
              <w:gridCol w:w="3077"/>
              <w:gridCol w:w="2517"/>
              <w:gridCol w:w="2494"/>
            </w:tblGrid>
            <w:tr w:rsidR="00DD561D" w14:paraId="5672CCE6" w14:textId="77777777" w:rsidTr="00AA36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9C5C40C" w14:textId="081E7453" w:rsidR="00DD561D" w:rsidRDefault="00DD561D" w:rsidP="00DD561D">
                  <w:r>
                    <w:lastRenderedPageBreak/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2FEE270" w14:textId="1619DC42" w:rsidR="00DD561D" w:rsidRDefault="00DD561D" w:rsidP="00DD561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741D9F9" w14:textId="63D29B2A" w:rsidR="00DD561D" w:rsidRDefault="00DD561D" w:rsidP="00DD561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45405E3" w14:textId="4A423545" w:rsidR="00DD561D" w:rsidRDefault="00DD561D" w:rsidP="00DD561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D561D" w14:paraId="565472FF" w14:textId="77777777" w:rsidTr="00AA36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D2B8214" w14:textId="203FC748" w:rsidR="00DD561D" w:rsidRPr="004D2956" w:rsidRDefault="00DD561D" w:rsidP="00DD561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929E9AB" w14:textId="5039C086" w:rsidR="00DD561D" w:rsidRPr="004D2956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A7D48F4" w14:textId="77777777" w:rsidR="00DD561D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6.910e+02</w:t>
                  </w:r>
                </w:p>
                <w:p w14:paraId="37F62C00" w14:textId="1364AAFC" w:rsidR="00DD561D" w:rsidRPr="004D2956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F6FA24E" w14:textId="77777777" w:rsidR="00DD561D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2.761e+07</w:t>
                  </w:r>
                </w:p>
                <w:p w14:paraId="7A02BE88" w14:textId="78B27BC6" w:rsidR="00DD561D" w:rsidRPr="004D2956" w:rsidRDefault="00DD561D" w:rsidP="00DD56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8499</w:t>
                  </w:r>
                </w:p>
              </w:tc>
            </w:tr>
            <w:tr w:rsidR="00DD561D" w14:paraId="0FEF2A5D" w14:textId="77777777" w:rsidTr="00AA363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0CC89C4" w14:textId="2879BC14" w:rsidR="00DD561D" w:rsidRDefault="00DD561D" w:rsidP="00DD561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1311DD6" wp14:editId="754FDBF2">
                        <wp:extent cx="6858000" cy="3595370"/>
                        <wp:effectExtent l="0" t="0" r="0" b="5080"/>
                        <wp:docPr id="333696538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3696538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CDD19C" w14:textId="3FEFC8FA" w:rsidR="00DD561D" w:rsidRPr="004D2956" w:rsidRDefault="00DD561D" w:rsidP="00DD561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Leg_Triangle-SimulationXpress Study-Factor of Safety-Factor of Safety</w:t>
                  </w:r>
                </w:p>
              </w:tc>
            </w:tr>
          </w:tbl>
          <w:p w14:paraId="75005F17" w14:textId="77777777" w:rsidR="00DD561D" w:rsidRPr="000B04D4" w:rsidRDefault="00DD561D" w:rsidP="000A7C6B"/>
          <w:bookmarkEnd w:id="12"/>
          <w:bookmarkEnd w:id="13"/>
          <w:bookmarkEnd w:id="14"/>
          <w:p w14:paraId="0FA5DB27" w14:textId="613B218E" w:rsidR="00EC2432" w:rsidRDefault="00EC2432" w:rsidP="000A7C6B"/>
        </w:tc>
      </w:tr>
    </w:tbl>
    <w:p w14:paraId="5326D535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051F2FF2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3CE2C52" w14:textId="252D4D88" w:rsidR="000B1701" w:rsidRDefault="00DD561D" w:rsidP="000A7C6B">
            <w:pPr>
              <w:pStyle w:val="Heading1"/>
            </w:pPr>
            <w:bookmarkStart w:id="16" w:name="_Toc242032825"/>
            <w:r>
              <w:t>Conclusion</w:t>
            </w:r>
            <w:bookmarkEnd w:id="16"/>
          </w:p>
          <w:p w14:paraId="22467C67" w14:textId="58A4A4CE" w:rsidR="000B1701" w:rsidRDefault="00DD561D" w:rsidP="000A7C6B">
            <w:r>
              <w:t>The leg remains well within the material strength limit under the applied 10N load. The maximum displacement is 2.022e-4mm and the minimum factor of safety is 690.98. The results indicate negligible deformation and very low structural stress under this loading condition.</w:t>
            </w:r>
          </w:p>
        </w:tc>
      </w:tr>
    </w:tbl>
    <w:p w14:paraId="11C71754" w14:textId="7CAB183F" w:rsidR="00AC3438" w:rsidRPr="00AC3438" w:rsidRDefault="00AC3438" w:rsidP="00FE0924"/>
    <w:sectPr w:rsidR="00AC3438" w:rsidRPr="00AC3438" w:rsidSect="00DD561D">
      <w:footerReference w:type="default" r:id="rId18"/>
      <w:footerReference w:type="first" r:id="rId1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DF0A7" w14:textId="77777777" w:rsidR="00D04019" w:rsidRDefault="00D04019" w:rsidP="00F25CD7">
      <w:pPr>
        <w:spacing w:after="0" w:line="240" w:lineRule="auto"/>
      </w:pPr>
      <w:r>
        <w:separator/>
      </w:r>
    </w:p>
  </w:endnote>
  <w:endnote w:type="continuationSeparator" w:id="0">
    <w:p w14:paraId="4F1E7E44" w14:textId="77777777" w:rsidR="00D04019" w:rsidRDefault="00D04019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18C6C536" w14:textId="77777777" w:rsidTr="003E1AE9">
      <w:tc>
        <w:tcPr>
          <w:tcW w:w="867" w:type="pct"/>
        </w:tcPr>
        <w:p w14:paraId="28526838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35A8DE7C" wp14:editId="2A6C0C32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7C74E9B5" w14:textId="29788C9B" w:rsidR="00FD315C" w:rsidRDefault="00DD561D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2C36BBE4" w14:textId="513F607B" w:rsidR="00FD315C" w:rsidRDefault="00DD561D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Leg_Triangle</w:t>
          </w:r>
        </w:p>
      </w:tc>
      <w:tc>
        <w:tcPr>
          <w:tcW w:w="0" w:type="auto"/>
          <w:vAlign w:val="bottom"/>
        </w:tcPr>
        <w:p w14:paraId="4AD2EC79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1C8867A2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1C34FBE7" w14:textId="77777777" w:rsidTr="00BF0BC4">
      <w:tc>
        <w:tcPr>
          <w:tcW w:w="1908" w:type="dxa"/>
        </w:tcPr>
        <w:p w14:paraId="54972CE8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E1CA924" wp14:editId="7C918EC9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46A2A223" w14:textId="58FD1083" w:rsidR="00FD315C" w:rsidRDefault="00DD561D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6832FB18" w14:textId="6FA71ED9" w:rsidR="00FD315C" w:rsidRDefault="00DD561D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Leg_Triangle</w:t>
          </w:r>
        </w:p>
      </w:tc>
      <w:tc>
        <w:tcPr>
          <w:tcW w:w="360" w:type="dxa"/>
          <w:vAlign w:val="bottom"/>
        </w:tcPr>
        <w:p w14:paraId="06D7B485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37B09F7D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D3AA1" w14:textId="77777777" w:rsidR="00D04019" w:rsidRDefault="00D04019" w:rsidP="00F25CD7">
      <w:pPr>
        <w:spacing w:after="0" w:line="240" w:lineRule="auto"/>
      </w:pPr>
      <w:r>
        <w:separator/>
      </w:r>
    </w:p>
  </w:footnote>
  <w:footnote w:type="continuationSeparator" w:id="0">
    <w:p w14:paraId="0A03B27D" w14:textId="77777777" w:rsidR="00D04019" w:rsidRDefault="00D04019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61D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94ED1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2102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44FA7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032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B2D7B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019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D561D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3503C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661AC"/>
  <w15:docId w15:val="{AD70527F-5D99-422D-87B1-1E8B3AB5F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1</TotalTime>
  <Pages>8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E.Kay</dc:creator>
  <cp:lastModifiedBy>Ekan Anaikot</cp:lastModifiedBy>
  <cp:revision>1</cp:revision>
  <dcterms:created xsi:type="dcterms:W3CDTF">2026-10-04T17:59:00Z</dcterms:created>
  <dcterms:modified xsi:type="dcterms:W3CDTF">2026-10-04T18:00:00Z</dcterms:modified>
</cp:coreProperties>
</file>