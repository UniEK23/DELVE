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7CD3A1BA" w14:textId="77777777" w:rsidTr="00A43A5B">
        <w:trPr>
          <w:cantSplit/>
          <w:trHeight w:val="4488"/>
        </w:trPr>
        <w:tc>
          <w:tcPr>
            <w:tcW w:w="6285" w:type="dxa"/>
          </w:tcPr>
          <w:p w14:paraId="54683545" w14:textId="121C68CE" w:rsidR="00F448BC" w:rsidRDefault="00650943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ED6B65" wp14:editId="6FC19B1C">
                  <wp:extent cx="3853815" cy="2015490"/>
                  <wp:effectExtent l="0" t="0" r="0" b="3810"/>
                  <wp:docPr id="162630980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309807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15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494585E1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3CD071D5" w14:textId="37C9F6C1" w:rsidR="00B77317" w:rsidRPr="00CD1539" w:rsidRDefault="00650943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Upper Valve-Chasis</w:t>
                  </w:r>
                </w:p>
                <w:p w14:paraId="23ABC316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0F67DA25" w14:textId="62996656" w:rsidR="00B77317" w:rsidRPr="00CD1539" w:rsidRDefault="00650943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04 October 2026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E2864EE" w14:textId="08A74E21" w:rsidR="00B77317" w:rsidRPr="00CD1539" w:rsidRDefault="00650943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14:paraId="0EB4CDBD" w14:textId="5FB3E6AD" w:rsidR="00B77317" w:rsidRPr="006A441F" w:rsidRDefault="00650943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6894189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B2DE7C0" w14:textId="4889574A" w:rsidR="00B77317" w:rsidRDefault="00650943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45862A44" w14:textId="3864EB66" w:rsidR="00650943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42022274" w:history="1">
                        <w:r w:rsidR="00650943" w:rsidRPr="009B51A7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650943">
                          <w:rPr>
                            <w:noProof/>
                            <w:webHidden/>
                          </w:rPr>
                          <w:tab/>
                        </w:r>
                        <w:r w:rsidR="0065094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650943">
                          <w:rPr>
                            <w:noProof/>
                            <w:webHidden/>
                          </w:rPr>
                          <w:instrText xml:space="preserve"> PAGEREF _Toc242022274 \h </w:instrText>
                        </w:r>
                        <w:r w:rsidR="00650943">
                          <w:rPr>
                            <w:noProof/>
                            <w:webHidden/>
                          </w:rPr>
                        </w:r>
                        <w:r w:rsidR="0065094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650943">
                          <w:rPr>
                            <w:noProof/>
                            <w:webHidden/>
                          </w:rPr>
                          <w:t>1</w:t>
                        </w:r>
                        <w:r w:rsidR="0065094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7105F46" w14:textId="40C16DC2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75" w:history="1">
                        <w:r w:rsidRPr="009B51A7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A23E1D6" w14:textId="2A688976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76" w:history="1">
                        <w:r w:rsidRPr="009B51A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D9BADAE" w14:textId="2C65F8E9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77" w:history="1">
                        <w:r w:rsidRPr="009B51A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862A502" w14:textId="3ED6116D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78" w:history="1">
                        <w:r w:rsidRPr="009B51A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B610B6E" w14:textId="58D38C0C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79" w:history="1">
                        <w:r w:rsidRPr="009B51A7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5003C4D" w14:textId="009BC0DF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80" w:history="1">
                        <w:r w:rsidRPr="009B51A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5161870" w14:textId="087B48D0" w:rsidR="00650943" w:rsidRDefault="00650943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GB" w:eastAsia="en-GB"/>
                          <w14:ligatures w14:val="standardContextual"/>
                        </w:rPr>
                      </w:pPr>
                      <w:hyperlink w:anchor="_Toc242022281" w:history="1">
                        <w:r w:rsidRPr="009B51A7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_Toc242022281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B207083" w14:textId="0BB43896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7AA3E6A1" w14:textId="77777777" w:rsidR="00F448BC" w:rsidRDefault="00F448BC" w:rsidP="00A5373F"/>
        </w:tc>
      </w:tr>
      <w:tr w:rsidR="00F448BC" w14:paraId="753CA3A9" w14:textId="77777777" w:rsidTr="00BE081A">
        <w:trPr>
          <w:cantSplit/>
          <w:trHeight w:val="3924"/>
        </w:trPr>
        <w:tc>
          <w:tcPr>
            <w:tcW w:w="6285" w:type="dxa"/>
          </w:tcPr>
          <w:p w14:paraId="5DF0447F" w14:textId="44C15067" w:rsidR="00C27B5D" w:rsidRDefault="00650943" w:rsidP="00C27B5D">
            <w:pPr>
              <w:pStyle w:val="Heading1"/>
            </w:pPr>
            <w:bookmarkStart w:id="0" w:name="_Toc242022274"/>
            <w:r>
              <w:t>Description</w:t>
            </w:r>
            <w:bookmarkEnd w:id="0"/>
          </w:p>
          <w:p w14:paraId="65809393" w14:textId="0A0B3629" w:rsidR="00F448BC" w:rsidRPr="00E65D6E" w:rsidRDefault="00650943" w:rsidP="00FF408C">
            <w:r>
              <w:t>No Data</w:t>
            </w:r>
          </w:p>
        </w:tc>
        <w:tc>
          <w:tcPr>
            <w:tcW w:w="4713" w:type="dxa"/>
            <w:vMerge/>
          </w:tcPr>
          <w:p w14:paraId="10AA6DA2" w14:textId="77777777" w:rsidR="00F448BC" w:rsidRPr="00A33AA4" w:rsidRDefault="00F448BC" w:rsidP="00840CC7">
            <w:pPr>
              <w:pStyle w:val="TOC3"/>
            </w:pPr>
          </w:p>
        </w:tc>
      </w:tr>
    </w:tbl>
    <w:p w14:paraId="325F72FF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41DA0A39" w14:textId="77777777" w:rsidTr="00DD03CF">
        <w:tc>
          <w:tcPr>
            <w:tcW w:w="11016" w:type="dxa"/>
          </w:tcPr>
          <w:p w14:paraId="12CB69FF" w14:textId="33D6A7D8" w:rsidR="00343025" w:rsidRDefault="00650943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42022275"/>
            <w:r>
              <w:lastRenderedPageBreak/>
              <w:t>Assumptions</w:t>
            </w:r>
            <w:bookmarkEnd w:id="4"/>
          </w:p>
          <w:p w14:paraId="376BE918" w14:textId="6400FBD5" w:rsidR="00A96F2C" w:rsidRDefault="00A96F2C" w:rsidP="00A96F2C"/>
        </w:tc>
      </w:tr>
    </w:tbl>
    <w:p w14:paraId="64C6F1A4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2D4213B9" w14:textId="77777777" w:rsidTr="00ED5A01">
        <w:tc>
          <w:tcPr>
            <w:tcW w:w="11016" w:type="dxa"/>
          </w:tcPr>
          <w:p w14:paraId="3F30FE9D" w14:textId="26D26A2B" w:rsidR="00FF408C" w:rsidRDefault="00650943" w:rsidP="00FF408C">
            <w:pPr>
              <w:pStyle w:val="Heading1"/>
            </w:pPr>
            <w:bookmarkStart w:id="5" w:name="_Toc242022276"/>
            <w:r>
              <w:t>Model Information</w:t>
            </w:r>
            <w:bookmarkEnd w:id="5"/>
          </w:p>
          <w:p w14:paraId="55A4A54D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6D365536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78A8430B" w14:textId="77777777" w:rsidTr="00077EA0">
                    <w:tc>
                      <w:tcPr>
                        <w:tcW w:w="8640" w:type="dxa"/>
                      </w:tcPr>
                      <w:p w14:paraId="286653C4" w14:textId="0218C7A8" w:rsidR="00077EA0" w:rsidRDefault="00650943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BB018A1" wp14:editId="1841FBD5">
                              <wp:extent cx="5349240" cy="3929380"/>
                              <wp:effectExtent l="0" t="0" r="3810" b="0"/>
                              <wp:docPr id="658580458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58580458" name="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9293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A20E9B7" w14:textId="2F71A041" w:rsidR="00C16188" w:rsidRDefault="00650943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</w:t>
                  </w:r>
                </w:p>
                <w:p w14:paraId="0BB300E7" w14:textId="3FF36A4E" w:rsidR="00C16188" w:rsidRDefault="00650943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AF41EAC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6FFAC4" w14:textId="166D07F5" w:rsidR="00C16188" w:rsidRPr="0044448A" w:rsidRDefault="00650943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2E88BBAD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4994C8" w14:textId="25B3B46D" w:rsidR="00C16188" w:rsidRDefault="00650943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DDB6DD" w14:textId="575E3305" w:rsidR="00C16188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3BD1FF1" w14:textId="673203F8" w:rsidR="00C16188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97F2A5B" w14:textId="19BEDAB0" w:rsidR="00C16188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14:paraId="1B4A4611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E94B4C9" w14:textId="325873FC" w:rsidR="00C16188" w:rsidRDefault="00650943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LPattern1</w:t>
                  </w:r>
                </w:p>
                <w:p w14:paraId="39E87429" w14:textId="70D10109" w:rsidR="004B3022" w:rsidRPr="0044448A" w:rsidRDefault="00650943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D21A863" wp14:editId="2F6FD16A">
                        <wp:extent cx="1562735" cy="1148080"/>
                        <wp:effectExtent l="0" t="0" r="0" b="0"/>
                        <wp:docPr id="1532987689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2987689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148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5BD2D60" w14:textId="1E1555F3" w:rsidR="00C16188" w:rsidRPr="0044448A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52E9B08" w14:textId="77777777" w:rsidR="00650943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Mass:0.162512 kg</w:t>
                  </w:r>
                </w:p>
                <w:p w14:paraId="1A539807" w14:textId="77777777" w:rsidR="00650943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Volume:0.000119494 m^3</w:t>
                  </w:r>
                </w:p>
                <w:p w14:paraId="4549BF46" w14:textId="77777777" w:rsidR="00650943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Density:1,360 kg/m^3</w:t>
                  </w:r>
                </w:p>
                <w:p w14:paraId="4088BBB7" w14:textId="77777777" w:rsidR="00650943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Weight:1.59261 N</w:t>
                  </w:r>
                </w:p>
                <w:p w14:paraId="6582859A" w14:textId="393BA72A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F29CF0" w14:textId="77777777" w:rsidR="00650943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C:\Users\E.Kay\ANTARES PROJECT\HEXAPOD\Upper Valve-Chasis.SLDPRT</w:t>
                  </w:r>
                </w:p>
                <w:p w14:paraId="5B4C5AF5" w14:textId="387B6DBE" w:rsidR="00C16188" w:rsidRPr="0044448A" w:rsidRDefault="00650943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Oct  4 15:22:28 2026</w:t>
                  </w:r>
                </w:p>
              </w:tc>
            </w:tr>
          </w:tbl>
          <w:p w14:paraId="17FBADAA" w14:textId="2A393B73" w:rsidR="00FF408C" w:rsidRDefault="00FF408C" w:rsidP="00A96F2C"/>
        </w:tc>
      </w:tr>
      <w:bookmarkEnd w:id="1"/>
      <w:bookmarkEnd w:id="2"/>
      <w:bookmarkEnd w:id="3"/>
    </w:tbl>
    <w:p w14:paraId="01988C8F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30C99338" w14:textId="77777777" w:rsidTr="005273D5">
        <w:trPr>
          <w:trHeight w:val="4158"/>
        </w:trPr>
        <w:tc>
          <w:tcPr>
            <w:tcW w:w="11136" w:type="dxa"/>
          </w:tcPr>
          <w:p w14:paraId="5454E825" w14:textId="560AF176" w:rsidR="00E80CD9" w:rsidRPr="00AC3438" w:rsidRDefault="00650943" w:rsidP="000A7C6B">
            <w:pPr>
              <w:pStyle w:val="Heading1"/>
            </w:pPr>
            <w:bookmarkStart w:id="6" w:name="_Toc243733144"/>
            <w:bookmarkStart w:id="7" w:name="_Toc245020112"/>
            <w:bookmarkStart w:id="8" w:name="_Toc245020144"/>
            <w:bookmarkStart w:id="9" w:name="_Toc242022277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55746C29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85AB500" w14:textId="704C82E7" w:rsidR="00E80CD9" w:rsidRPr="003E6C57" w:rsidRDefault="00650943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DE92F9" w14:textId="33736849" w:rsidR="00E80CD9" w:rsidRPr="003E6C57" w:rsidRDefault="0065094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7B9295B" w14:textId="29BB60A4" w:rsidR="00E80CD9" w:rsidRPr="003E6C57" w:rsidRDefault="0065094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4857687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6E665482" w14:textId="6756081A" w:rsidR="00E80CD9" w:rsidRPr="00577134" w:rsidRDefault="00650943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6A81A94E" wp14:editId="135E9B13">
                        <wp:extent cx="1904365" cy="1398905"/>
                        <wp:effectExtent l="0" t="0" r="635" b="0"/>
                        <wp:docPr id="1508987017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8987017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398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0394C6C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C4E37B" w14:textId="7A84F28B" w:rsidR="00E80CD9" w:rsidRPr="00BE6656" w:rsidRDefault="00650943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A57C106" w14:textId="5FE7CDF3" w:rsidR="00E80CD9" w:rsidRPr="00BE6656" w:rsidRDefault="0065094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PA6-GF30</w:t>
                        </w:r>
                      </w:p>
                    </w:tc>
                  </w:tr>
                  <w:tr w:rsidR="00650943" w:rsidRPr="00577134" w14:paraId="09E130A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9A7FAC" w14:textId="1F13142A" w:rsidR="00650943" w:rsidRDefault="0065094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820B58A" w14:textId="39F93EEA" w:rsidR="00650943" w:rsidRDefault="0065094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650943" w:rsidRPr="00577134" w14:paraId="418978D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CEE6EEE" w14:textId="51ED04BA" w:rsidR="00650943" w:rsidRDefault="0065094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22865D" w14:textId="0CDB37C1" w:rsidR="00650943" w:rsidRDefault="0065094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650943" w:rsidRPr="00577134" w14:paraId="471C2C6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29D62A1" w14:textId="1EDF3CB0" w:rsidR="00650943" w:rsidRDefault="0065094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DDB958" w14:textId="7527EF4C" w:rsidR="00650943" w:rsidRDefault="0065094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1.3e+08 N/m^2</w:t>
                        </w:r>
                      </w:p>
                    </w:tc>
                  </w:tr>
                  <w:tr w:rsidR="00650943" w:rsidRPr="00577134" w14:paraId="5AABAAB5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E159367" w14:textId="06C0C915" w:rsidR="00650943" w:rsidRDefault="0065094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CC4883F" w14:textId="2CEEF09D" w:rsidR="00650943" w:rsidRDefault="0065094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1.3e+08 N/m^2</w:t>
                        </w:r>
                      </w:p>
                    </w:tc>
                  </w:tr>
                </w:tbl>
                <w:p w14:paraId="7D9A20E5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1CECED46" w14:textId="1A700A12" w:rsidR="00E80CD9" w:rsidRPr="00577134" w:rsidRDefault="0065094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1(LPattern1)(Upper Valve-Chasis)</w:t>
                  </w:r>
                </w:p>
              </w:tc>
            </w:tr>
          </w:tbl>
          <w:p w14:paraId="7AD0A151" w14:textId="0D9FF5E5" w:rsidR="00E80CD9" w:rsidRDefault="00E80CD9" w:rsidP="000A7C6B"/>
        </w:tc>
      </w:tr>
      <w:bookmarkEnd w:id="6"/>
      <w:bookmarkEnd w:id="7"/>
      <w:bookmarkEnd w:id="8"/>
    </w:tbl>
    <w:p w14:paraId="4021894F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2ABFDB54" w14:textId="77777777" w:rsidTr="00452CBC">
        <w:tc>
          <w:tcPr>
            <w:tcW w:w="11016" w:type="dxa"/>
          </w:tcPr>
          <w:p w14:paraId="619D7DDB" w14:textId="0CB292A1" w:rsidR="005273D5" w:rsidRPr="00AF1A58" w:rsidRDefault="00650943" w:rsidP="000A7C6B">
            <w:pPr>
              <w:pStyle w:val="Heading1"/>
              <w:rPr>
                <w:b w:val="0"/>
                <w:bCs w:val="0"/>
              </w:rPr>
            </w:pPr>
            <w:bookmarkStart w:id="10" w:name="_Toc242022278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650943" w14:paraId="30990040" w14:textId="77777777" w:rsidTr="00A62EF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1F21272" w14:textId="4B469808" w:rsidR="00650943" w:rsidRPr="004E282D" w:rsidRDefault="0065094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EBAA216" w14:textId="2515EC0B" w:rsidR="00650943" w:rsidRPr="004E282D" w:rsidRDefault="0065094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2292C65" w14:textId="7686E061" w:rsidR="00650943" w:rsidRPr="004E282D" w:rsidRDefault="0065094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650943" w14:paraId="28B9B87B" w14:textId="77777777" w:rsidTr="00A237CB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78AB5DE7" w14:textId="4B5EC0F5" w:rsidR="00650943" w:rsidRPr="00AD5FBA" w:rsidRDefault="0065094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613E7222" w14:textId="6F74FFAA" w:rsidR="00650943" w:rsidRPr="006208CB" w:rsidRDefault="0065094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68103A2" wp14:editId="63FA460F">
                        <wp:extent cx="1772285" cy="1301750"/>
                        <wp:effectExtent l="0" t="0" r="0" b="0"/>
                        <wp:docPr id="1398044563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98044563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301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650943" w14:paraId="66236817" w14:textId="77777777" w:rsidTr="006509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BD4C5E3" w14:textId="7C453E03" w:rsidR="00650943" w:rsidRPr="00BE6656" w:rsidRDefault="00650943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CB851B6" w14:textId="07690236" w:rsidR="00650943" w:rsidRPr="00154A1A" w:rsidRDefault="0065094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50943" w14:paraId="01629C0C" w14:textId="77777777" w:rsidTr="006509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FD3CDF9" w14:textId="3F0928C3" w:rsidR="00650943" w:rsidRDefault="0065094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B91BF3E" w14:textId="5D6DA7B7" w:rsidR="00650943" w:rsidRDefault="0065094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2B564C4C" w14:textId="77777777" w:rsidR="00650943" w:rsidRPr="004C6DEB" w:rsidRDefault="00650943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37F3D431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650943" w14:paraId="1C0DC318" w14:textId="77777777" w:rsidTr="00B04AD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0201E31" w14:textId="03F8E2BF" w:rsidR="00650943" w:rsidRPr="004E282D" w:rsidRDefault="0065094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B32EEBC" w14:textId="15A8F715" w:rsidR="00650943" w:rsidRPr="004E282D" w:rsidRDefault="0065094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7E945855" w14:textId="545B127A" w:rsidR="00650943" w:rsidRPr="004E282D" w:rsidRDefault="0065094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650943" w14:paraId="3DC7BEAE" w14:textId="77777777" w:rsidTr="002D647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57024044" w14:textId="7D418FA5" w:rsidR="00650943" w:rsidRPr="00F42DD1" w:rsidRDefault="0065094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Pressure-1 (:10,000 N/m^2:)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0C6854A9" w14:textId="304B60AC" w:rsidR="00650943" w:rsidRPr="006208CB" w:rsidRDefault="0065094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56C86D97" wp14:editId="7CA513EC">
                        <wp:extent cx="1907540" cy="1401445"/>
                        <wp:effectExtent l="0" t="0" r="0" b="8255"/>
                        <wp:docPr id="34889760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889760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401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650943" w14:paraId="1352D157" w14:textId="77777777" w:rsidTr="006509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5AA73A4" w14:textId="10870C32" w:rsidR="00650943" w:rsidRPr="00BE6656" w:rsidRDefault="00650943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7236127" w14:textId="27EB88B2" w:rsidR="00650943" w:rsidRPr="00B77EA3" w:rsidRDefault="0065094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650943" w14:paraId="0D8D4603" w14:textId="77777777" w:rsidTr="006509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8EE726C" w14:textId="7FC39310" w:rsidR="00650943" w:rsidRDefault="0065094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EA8673C" w14:textId="0CEDD2F0" w:rsidR="00650943" w:rsidRDefault="0065094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Normal to selected face</w:t>
                        </w:r>
                      </w:p>
                    </w:tc>
                  </w:tr>
                  <w:tr w:rsidR="00650943" w14:paraId="399A060E" w14:textId="77777777" w:rsidTr="006509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A62F07A" w14:textId="64E71FB9" w:rsidR="00650943" w:rsidRDefault="0065094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0B06184" w14:textId="11B8F7D8" w:rsidR="00650943" w:rsidRDefault="0065094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10,000</w:t>
                        </w:r>
                      </w:p>
                    </w:tc>
                  </w:tr>
                  <w:tr w:rsidR="00650943" w14:paraId="1908D541" w14:textId="77777777" w:rsidTr="00650943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1581548" w14:textId="02E9E713" w:rsidR="00650943" w:rsidRDefault="0065094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B355BA1" w14:textId="625269D0" w:rsidR="00650943" w:rsidRDefault="0065094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N/m^2</w:t>
                        </w:r>
                      </w:p>
                    </w:tc>
                  </w:tr>
                </w:tbl>
                <w:p w14:paraId="216F16BB" w14:textId="77777777" w:rsidR="00650943" w:rsidRDefault="0065094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6E50BF18" w14:textId="4E7E1C17" w:rsidR="005273D5" w:rsidRDefault="005273D5" w:rsidP="000A7C6B">
            <w:pPr>
              <w:rPr>
                <w:rStyle w:val="Strong"/>
              </w:rPr>
            </w:pPr>
          </w:p>
        </w:tc>
      </w:tr>
    </w:tbl>
    <w:p w14:paraId="1C008377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42C9AD85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5AC02A58" w14:textId="7C8495FC" w:rsidR="00A61A59" w:rsidRDefault="00650943" w:rsidP="000A7C6B">
            <w:pPr>
              <w:pStyle w:val="Heading1"/>
            </w:pPr>
            <w:bookmarkStart w:id="11" w:name="_Toc242022279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2736BEEE" w14:textId="77777777" w:rsidTr="006509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9256210" w14:textId="5797E0A2" w:rsidR="00A9531D" w:rsidRDefault="00650943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2FCF76" w14:textId="01DA6E47" w:rsidR="00A9531D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650943" w14:paraId="66B388FE" w14:textId="77777777" w:rsidTr="0065094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FEB2FC4" w14:textId="109B5543" w:rsidR="00650943" w:rsidRDefault="00650943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947759" w14:textId="3222AEC7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650943" w14:paraId="50BAF758" w14:textId="77777777" w:rsidTr="006509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AF5905" w14:textId="2FAFDBF6" w:rsidR="00650943" w:rsidRDefault="00650943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F6FFAA" w14:textId="089642EA" w:rsidR="00650943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0943" w14:paraId="677C6030" w14:textId="77777777" w:rsidTr="0065094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08739B7" w14:textId="2982ECA0" w:rsidR="00650943" w:rsidRDefault="00650943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BDEEBB" w14:textId="1EBC9224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650943" w14:paraId="101E34F6" w14:textId="77777777" w:rsidTr="006509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8F194E" w14:textId="71E28BEB" w:rsidR="00650943" w:rsidRDefault="00650943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CA9E0C" w14:textId="1B1EAC50" w:rsidR="00650943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650943" w14:paraId="43C347F2" w14:textId="77777777" w:rsidTr="0065094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488C7A" w14:textId="35ABF9D6" w:rsidR="00650943" w:rsidRDefault="00650943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41F790" w14:textId="219C684D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4.92696 mm</w:t>
                  </w:r>
                </w:p>
              </w:tc>
            </w:tr>
            <w:tr w:rsidR="00650943" w14:paraId="6D79B64F" w14:textId="77777777" w:rsidTr="0065094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32CB66" w14:textId="7153D6C7" w:rsidR="00650943" w:rsidRDefault="00650943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B1C258" w14:textId="386387A8" w:rsidR="00650943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0.246348 mm</w:t>
                  </w:r>
                </w:p>
              </w:tc>
            </w:tr>
            <w:tr w:rsidR="00650943" w14:paraId="4C75FEFD" w14:textId="77777777" w:rsidTr="00650943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EC8B80C" w14:textId="65C40554" w:rsidR="00650943" w:rsidRDefault="00650943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5496A0A" w14:textId="2C0D440E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14:paraId="7A477ADD" w14:textId="77777777" w:rsidR="00690657" w:rsidRDefault="00690657" w:rsidP="00690657"/>
          <w:p w14:paraId="2341584A" w14:textId="233FE1FE" w:rsidR="00A9531D" w:rsidRPr="00690657" w:rsidRDefault="00650943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1013E48D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CE4C6DB" w14:textId="4148F063" w:rsidR="007107BE" w:rsidRDefault="00650943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FAD8D56" w14:textId="3BF09046" w:rsidR="007107BE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15123</w:t>
                  </w:r>
                </w:p>
              </w:tc>
            </w:tr>
            <w:tr w:rsidR="00650943" w14:paraId="3077073A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E5F01A" w14:textId="615CFE88" w:rsidR="00650943" w:rsidRDefault="00650943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38F760" w14:textId="479D85AA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8026</w:t>
                  </w:r>
                </w:p>
              </w:tc>
            </w:tr>
            <w:tr w:rsidR="00650943" w14:paraId="5E37D7C3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6BD75CD" w14:textId="1F5D3D91" w:rsidR="00650943" w:rsidRDefault="00650943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5CDA84" w14:textId="570FA277" w:rsidR="00650943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5.9018</w:t>
                  </w:r>
                </w:p>
              </w:tc>
            </w:tr>
            <w:tr w:rsidR="00650943" w14:paraId="419EFEF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B9F5FC" w14:textId="0BA8D262" w:rsidR="00650943" w:rsidRDefault="00650943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1E6F43" w14:textId="669BB2FF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98.6</w:t>
                  </w:r>
                </w:p>
              </w:tc>
            </w:tr>
            <w:tr w:rsidR="00650943" w14:paraId="3DBC8621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77FD03" w14:textId="04727B68" w:rsidR="00650943" w:rsidRDefault="00650943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321E2E" w14:textId="36F4E8F9" w:rsidR="00650943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50943" w14:paraId="601E3AF4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7FBB99" w14:textId="02C88147" w:rsidR="00650943" w:rsidRDefault="00650943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4CCB41" w14:textId="61144414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650943" w14:paraId="40265864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09FBC08" w14:textId="1A19D9DC" w:rsidR="00650943" w:rsidRDefault="00650943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FD3D52" w14:textId="6CC7851E" w:rsidR="00650943" w:rsidRDefault="00650943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00:00:09</w:t>
                  </w:r>
                </w:p>
              </w:tc>
            </w:tr>
            <w:tr w:rsidR="00650943" w14:paraId="142382BF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E3F0A3D" w14:textId="315B934F" w:rsidR="00650943" w:rsidRDefault="00650943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378961D" w14:textId="77777777" w:rsidR="00650943" w:rsidRDefault="00650943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D803B1" w14:paraId="687C79F2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33B390" w14:textId="0400E71D" w:rsidR="00D803B1" w:rsidRDefault="00650943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31AF05FF" wp14:editId="4EAA0F36">
                        <wp:extent cx="6711315" cy="3509645"/>
                        <wp:effectExtent l="0" t="0" r="0" b="0"/>
                        <wp:docPr id="1728319919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8319919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09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5149CA1" w14:textId="0C493604" w:rsidR="00A61A59" w:rsidRPr="00F077CB" w:rsidRDefault="00A61A59" w:rsidP="000A7C6B"/>
        </w:tc>
      </w:tr>
    </w:tbl>
    <w:p w14:paraId="3F644366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1BAA452E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47A7F38" w14:textId="67E818A0" w:rsidR="00EC2432" w:rsidRDefault="00650943" w:rsidP="000A7C6B">
            <w:pPr>
              <w:pStyle w:val="Heading1"/>
            </w:pPr>
            <w:bookmarkStart w:id="12" w:name="_Toc243733152"/>
            <w:bookmarkStart w:id="13" w:name="_Toc245020120"/>
            <w:bookmarkStart w:id="14" w:name="_Toc245020152"/>
            <w:bookmarkStart w:id="15" w:name="_Toc242022280"/>
            <w:r>
              <w:lastRenderedPageBreak/>
              <w:t>Study Results</w:t>
            </w:r>
            <w:bookmarkEnd w:id="15"/>
          </w:p>
          <w:p w14:paraId="72DF4D54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650943" w14:paraId="7CBEA6E5" w14:textId="77777777" w:rsidTr="003E33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4F5A6A0" w14:textId="23DF952C" w:rsidR="00650943" w:rsidRDefault="00650943" w:rsidP="0065094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F06258F" w14:textId="129B3B60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9DBCC32" w14:textId="332D104F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0356DB5" w14:textId="00C41BCD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0943" w14:paraId="304E6F93" w14:textId="77777777" w:rsidTr="003E3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9159FD8" w14:textId="70CA4494" w:rsidR="00650943" w:rsidRPr="004D2956" w:rsidRDefault="00650943" w:rsidP="0065094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DA1F6AA" w14:textId="4F2EF2E4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BEF9558" w14:textId="77777777" w:rsidR="00650943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8.573e+02N/m^2</w:t>
                  </w:r>
                </w:p>
                <w:p w14:paraId="19809F64" w14:textId="414124AA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14720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4101917" w14:textId="77777777" w:rsidR="00650943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1.102e+06N/m^2</w:t>
                  </w:r>
                </w:p>
                <w:p w14:paraId="766F8BAD" w14:textId="289F6E4F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2913</w:t>
                  </w:r>
                </w:p>
              </w:tc>
            </w:tr>
            <w:tr w:rsidR="00650943" w14:paraId="2E660D2B" w14:textId="77777777" w:rsidTr="003E335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C1B1A77" w14:textId="3726D8D8" w:rsidR="00650943" w:rsidRDefault="00650943" w:rsidP="0065094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6859A07F" wp14:editId="3EE24A5C">
                        <wp:extent cx="6858000" cy="3586480"/>
                        <wp:effectExtent l="0" t="0" r="0" b="0"/>
                        <wp:docPr id="1283461223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83461223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6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6D32CAF" w14:textId="0E470CE3" w:rsidR="00650943" w:rsidRPr="004D2956" w:rsidRDefault="00650943" w:rsidP="0065094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Study-Stress-Stress</w:t>
                  </w:r>
                </w:p>
              </w:tc>
            </w:tr>
          </w:tbl>
          <w:p w14:paraId="16375A16" w14:textId="77777777" w:rsidR="00650943" w:rsidRDefault="0065094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650943" w14:paraId="67D26721" w14:textId="77777777" w:rsidTr="003E33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A636264" w14:textId="07487E1E" w:rsidR="00650943" w:rsidRDefault="00650943" w:rsidP="0065094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1C241DD" w14:textId="3A13CAF0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4658338" w14:textId="27D18CD4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3567BD35" w14:textId="058BF74E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0943" w14:paraId="1BA7D869" w14:textId="77777777" w:rsidTr="003E3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DCB44C4" w14:textId="094AB6A3" w:rsidR="00650943" w:rsidRPr="004D2956" w:rsidRDefault="00650943" w:rsidP="0065094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A19DCA2" w14:textId="39005740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E97364" w14:textId="77777777" w:rsidR="00650943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5D320CFD" w14:textId="4AFC9201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74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AEC373A" w14:textId="77777777" w:rsidR="00650943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2.486e-02mm</w:t>
                  </w:r>
                </w:p>
                <w:p w14:paraId="64293374" w14:textId="630F91D2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12087</w:t>
                  </w:r>
                </w:p>
              </w:tc>
            </w:tr>
            <w:tr w:rsidR="00650943" w14:paraId="18EABC7F" w14:textId="77777777" w:rsidTr="003E335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2603DF" w14:textId="3D89B164" w:rsidR="00650943" w:rsidRDefault="00650943" w:rsidP="0065094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66672497" wp14:editId="28C5774B">
                        <wp:extent cx="6858000" cy="3586480"/>
                        <wp:effectExtent l="0" t="0" r="0" b="0"/>
                        <wp:docPr id="563361792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63361792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6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6F3FAD" w14:textId="1A7C0F0A" w:rsidR="00650943" w:rsidRPr="004D2956" w:rsidRDefault="00650943" w:rsidP="0065094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Study-Displacement-Displacement</w:t>
                  </w:r>
                </w:p>
              </w:tc>
            </w:tr>
          </w:tbl>
          <w:p w14:paraId="432D8061" w14:textId="77777777" w:rsidR="00650943" w:rsidRDefault="0065094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650943" w14:paraId="550ACDD9" w14:textId="77777777" w:rsidTr="0065094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738820E" w14:textId="1EEA2A79" w:rsidR="00650943" w:rsidRDefault="00650943" w:rsidP="00650943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C3B9689" w14:textId="537A030C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650943" w14:paraId="26027779" w14:textId="77777777" w:rsidTr="00D862B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A87F3FF" w14:textId="7B83775D" w:rsidR="00650943" w:rsidRPr="004D2956" w:rsidRDefault="00650943" w:rsidP="0065094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C53EAF" w14:textId="772C691F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650943" w14:paraId="30691ED2" w14:textId="77777777" w:rsidTr="00650943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7AE23C4" w14:textId="504C6C35" w:rsidR="00650943" w:rsidRDefault="00650943" w:rsidP="0065094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EE003B9" wp14:editId="5A7605F1">
                        <wp:extent cx="6858000" cy="3586480"/>
                        <wp:effectExtent l="0" t="0" r="0" b="0"/>
                        <wp:docPr id="1598019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80190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6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9EE2A0" w14:textId="284E636F" w:rsidR="00650943" w:rsidRPr="004D2956" w:rsidRDefault="00650943" w:rsidP="0065094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Study-Displacement-Deformation</w:t>
                  </w:r>
                </w:p>
              </w:tc>
            </w:tr>
          </w:tbl>
          <w:p w14:paraId="4EBA4A5C" w14:textId="77777777" w:rsidR="00650943" w:rsidRDefault="00650943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50"/>
              <w:gridCol w:w="3077"/>
              <w:gridCol w:w="2517"/>
              <w:gridCol w:w="2494"/>
            </w:tblGrid>
            <w:tr w:rsidR="00650943" w14:paraId="28F4C77C" w14:textId="77777777" w:rsidTr="003E33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717B856" w14:textId="36C2A4B5" w:rsidR="00650943" w:rsidRDefault="00650943" w:rsidP="00650943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407AAA9" w14:textId="73696A33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52AF30D" w14:textId="0A14D987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0BBB3BE0" w14:textId="0F68F235" w:rsidR="00650943" w:rsidRDefault="00650943" w:rsidP="006509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650943" w14:paraId="2CD4C70E" w14:textId="77777777" w:rsidTr="003E335E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195A1FC" w14:textId="24248CB4" w:rsidR="00650943" w:rsidRPr="004D2956" w:rsidRDefault="00650943" w:rsidP="0065094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4741464" w14:textId="2D894EAC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Max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3B12997" w14:textId="77777777" w:rsidR="00650943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1.180e+02</w:t>
                  </w:r>
                </w:p>
                <w:p w14:paraId="243F23FC" w14:textId="2E955235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2913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7E8C594" w14:textId="77777777" w:rsidR="00650943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1.516e+05</w:t>
                  </w:r>
                </w:p>
                <w:p w14:paraId="25544481" w14:textId="17F09E9A" w:rsidR="00650943" w:rsidRPr="004D2956" w:rsidRDefault="00650943" w:rsidP="006509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14720</w:t>
                  </w:r>
                </w:p>
              </w:tc>
            </w:tr>
            <w:tr w:rsidR="00650943" w14:paraId="10CEAE4C" w14:textId="77777777" w:rsidTr="003E335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9E534C8" w14:textId="58B35ED9" w:rsidR="00650943" w:rsidRDefault="00650943" w:rsidP="0065094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744A8FC2" wp14:editId="253050CA">
                        <wp:extent cx="6858000" cy="3586480"/>
                        <wp:effectExtent l="0" t="0" r="0" b="0"/>
                        <wp:docPr id="1813468873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13468873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6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26CE8C" w14:textId="68ACD0B0" w:rsidR="00650943" w:rsidRPr="004D2956" w:rsidRDefault="00650943" w:rsidP="0065094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Upper Valve-Chasis-SimulationXpress Study-Factor of Safety-Factor of Safety</w:t>
                  </w:r>
                </w:p>
              </w:tc>
            </w:tr>
          </w:tbl>
          <w:p w14:paraId="09884F65" w14:textId="77777777" w:rsidR="00650943" w:rsidRPr="000B04D4" w:rsidRDefault="00650943" w:rsidP="000A7C6B"/>
          <w:bookmarkEnd w:id="12"/>
          <w:bookmarkEnd w:id="13"/>
          <w:bookmarkEnd w:id="14"/>
          <w:p w14:paraId="19F65F14" w14:textId="01F18D07" w:rsidR="00EC2432" w:rsidRDefault="00EC2432" w:rsidP="000A7C6B"/>
        </w:tc>
      </w:tr>
    </w:tbl>
    <w:p w14:paraId="6E2CB10D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5FBD1577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CD197E6" w14:textId="0C4B4A7C" w:rsidR="000B1701" w:rsidRDefault="00650943" w:rsidP="00650943">
            <w:pPr>
              <w:pStyle w:val="Heading1"/>
            </w:pPr>
            <w:bookmarkStart w:id="16" w:name="_Toc242022281"/>
            <w:r>
              <w:t>Conclusion</w:t>
            </w:r>
            <w:bookmarkEnd w:id="16"/>
          </w:p>
        </w:tc>
      </w:tr>
    </w:tbl>
    <w:p w14:paraId="3920D55E" w14:textId="0FCFE71E" w:rsidR="00AC3438" w:rsidRPr="00AC3438" w:rsidRDefault="00AC3438" w:rsidP="00FE0924"/>
    <w:sectPr w:rsidR="00AC3438" w:rsidRPr="00AC3438" w:rsidSect="00650943">
      <w:footerReference w:type="default" r:id="rId18"/>
      <w:footerReference w:type="first" r:id="rId19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CB9B3" w14:textId="77777777" w:rsidR="00C06755" w:rsidRDefault="00C06755" w:rsidP="00F25CD7">
      <w:pPr>
        <w:spacing w:after="0" w:line="240" w:lineRule="auto"/>
      </w:pPr>
      <w:r>
        <w:separator/>
      </w:r>
    </w:p>
  </w:endnote>
  <w:endnote w:type="continuationSeparator" w:id="0">
    <w:p w14:paraId="6DD4BD97" w14:textId="77777777" w:rsidR="00C06755" w:rsidRDefault="00C06755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1CF4414E" w14:textId="77777777" w:rsidTr="003E1AE9">
      <w:tc>
        <w:tcPr>
          <w:tcW w:w="867" w:type="pct"/>
        </w:tcPr>
        <w:p w14:paraId="55B1FC53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35A8DE7C" wp14:editId="2A6C0C32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2829E4AE" w14:textId="52ABAA37" w:rsidR="00FD315C" w:rsidRDefault="00650943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6A36A998" w14:textId="101C8CDC" w:rsidR="00FD315C" w:rsidRDefault="00650943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Upper Valve-Chasis</w:t>
          </w:r>
        </w:p>
      </w:tc>
      <w:tc>
        <w:tcPr>
          <w:tcW w:w="0" w:type="auto"/>
          <w:vAlign w:val="bottom"/>
        </w:tcPr>
        <w:p w14:paraId="4E1529DF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617A1963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7E77DF49" w14:textId="77777777" w:rsidTr="00BF0BC4">
      <w:tc>
        <w:tcPr>
          <w:tcW w:w="1908" w:type="dxa"/>
        </w:tcPr>
        <w:p w14:paraId="5CD315DD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E1CA924" wp14:editId="7C918EC9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28FA9574" w14:textId="1C5DE34E" w:rsidR="00FD315C" w:rsidRDefault="00650943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304458A3" w14:textId="0747155F" w:rsidR="00FD315C" w:rsidRDefault="00650943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Upper Valve-Chasis</w:t>
          </w:r>
        </w:p>
      </w:tc>
      <w:tc>
        <w:tcPr>
          <w:tcW w:w="360" w:type="dxa"/>
          <w:vAlign w:val="bottom"/>
        </w:tcPr>
        <w:p w14:paraId="4909225B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57BDF8BE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94128" w14:textId="77777777" w:rsidR="00C06755" w:rsidRDefault="00C06755" w:rsidP="00F25CD7">
      <w:pPr>
        <w:spacing w:after="0" w:line="240" w:lineRule="auto"/>
      </w:pPr>
      <w:r>
        <w:separator/>
      </w:r>
    </w:p>
  </w:footnote>
  <w:footnote w:type="continuationSeparator" w:id="0">
    <w:p w14:paraId="2B6214FD" w14:textId="77777777" w:rsidR="00C06755" w:rsidRDefault="00C06755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43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94ED1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2102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9C6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0943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44FA7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755"/>
    <w:rsid w:val="00C06E67"/>
    <w:rsid w:val="00C06EAC"/>
    <w:rsid w:val="00C07572"/>
    <w:rsid w:val="00C11245"/>
    <w:rsid w:val="00C13786"/>
    <w:rsid w:val="00C16032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B2D7B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3AA7A"/>
  <w15:docId w15:val="{6E399B68-CB46-4842-B912-B433BD2CB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2</TotalTime>
  <Pages>8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E.Kay</dc:creator>
  <cp:lastModifiedBy>Ekan Anaikot</cp:lastModifiedBy>
  <cp:revision>1</cp:revision>
  <dcterms:created xsi:type="dcterms:W3CDTF">2026-10-04T15:02:00Z</dcterms:created>
  <dcterms:modified xsi:type="dcterms:W3CDTF">2026-10-04T15:04:00Z</dcterms:modified>
</cp:coreProperties>
</file>