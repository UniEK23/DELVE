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032B0F5F" w14:textId="77777777" w:rsidTr="00A43A5B">
        <w:trPr>
          <w:cantSplit/>
          <w:trHeight w:val="4488"/>
        </w:trPr>
        <w:tc>
          <w:tcPr>
            <w:tcW w:w="6285" w:type="dxa"/>
          </w:tcPr>
          <w:p w14:paraId="4CBF8D27" w14:textId="6499C070" w:rsidR="00F448BC" w:rsidRDefault="00F04CA5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787242" wp14:editId="5129341D">
                  <wp:extent cx="3853815" cy="2020570"/>
                  <wp:effectExtent l="0" t="0" r="0" b="0"/>
                  <wp:docPr id="208530236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30236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2F75D46D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6B970109" w14:textId="6EBBAC80" w:rsidR="00B77317" w:rsidRPr="00CD1539" w:rsidRDefault="00F04CA5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Upper Valve-Chasis</w:t>
                  </w:r>
                </w:p>
                <w:p w14:paraId="1B0F9761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402F274D" w14:textId="7C4DA7DA" w:rsidR="00B77317" w:rsidRPr="00CD1539" w:rsidRDefault="00F04CA5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04 October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6C037E40" w14:textId="1E6B9093" w:rsidR="00B77317" w:rsidRPr="00CD1539" w:rsidRDefault="00F04CA5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SimulationXpress Study</w:t>
                  </w:r>
                </w:p>
                <w:p w14:paraId="5D0F4FD0" w14:textId="0502EEB3" w:rsidR="00B77317" w:rsidRPr="006A441F" w:rsidRDefault="00F04CA5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5DEC7972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566328B9" w14:textId="017C9160" w:rsidR="00B77317" w:rsidRDefault="00F04CA5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6F79DEBF" w14:textId="5F8E63A5" w:rsidR="00F04CA5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42024164" w:history="1">
                        <w:r w:rsidR="00F04CA5" w:rsidRPr="00D96B2C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F04CA5">
                          <w:rPr>
                            <w:noProof/>
                            <w:webHidden/>
                          </w:rPr>
                          <w:tab/>
                        </w:r>
                        <w:r w:rsidR="00F04CA5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F04CA5">
                          <w:rPr>
                            <w:noProof/>
                            <w:webHidden/>
                          </w:rPr>
                          <w:instrText xml:space="preserve"> PAGEREF _Toc242024164 \h </w:instrText>
                        </w:r>
                        <w:r w:rsidR="00F04CA5">
                          <w:rPr>
                            <w:noProof/>
                            <w:webHidden/>
                          </w:rPr>
                        </w:r>
                        <w:r w:rsidR="00F04CA5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F04CA5">
                          <w:rPr>
                            <w:noProof/>
                            <w:webHidden/>
                          </w:rPr>
                          <w:t>1</w:t>
                        </w:r>
                        <w:r w:rsidR="00F04CA5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163266C" w14:textId="1165CB39" w:rsidR="00F04CA5" w:rsidRDefault="00F04CA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4165" w:history="1">
                        <w:r w:rsidRPr="00D96B2C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_Toc242024165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3C5B967" w14:textId="609F2527" w:rsidR="00F04CA5" w:rsidRDefault="00F04CA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4166" w:history="1">
                        <w:r w:rsidRPr="00D96B2C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_Toc242024166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36678CA" w14:textId="32CFD89E" w:rsidR="00F04CA5" w:rsidRDefault="00F04CA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4167" w:history="1">
                        <w:r w:rsidRPr="00D96B2C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_Toc242024167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D34A516" w14:textId="602DB9F0" w:rsidR="00F04CA5" w:rsidRDefault="00F04CA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4168" w:history="1">
                        <w:r w:rsidRPr="00D96B2C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_Toc242024168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7AE36AD" w14:textId="0A19ABE3" w:rsidR="00F04CA5" w:rsidRDefault="00F04CA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4169" w:history="1">
                        <w:r w:rsidRPr="00D96B2C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_Toc242024169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1746417" w14:textId="617D246D" w:rsidR="00F04CA5" w:rsidRDefault="00F04CA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4170" w:history="1">
                        <w:r w:rsidRPr="00D96B2C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_Toc242024170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93086A4" w14:textId="18750419" w:rsidR="00F04CA5" w:rsidRDefault="00F04CA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4171" w:history="1">
                        <w:r w:rsidRPr="00D96B2C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_Toc242024171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51E13DB" w14:textId="05AA3BF1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53FBEFCB" w14:textId="77777777" w:rsidR="00F448BC" w:rsidRDefault="00F448BC" w:rsidP="00A5373F"/>
        </w:tc>
      </w:tr>
      <w:tr w:rsidR="00F448BC" w14:paraId="4F52B912" w14:textId="77777777" w:rsidTr="00BE081A">
        <w:trPr>
          <w:cantSplit/>
          <w:trHeight w:val="3924"/>
        </w:trPr>
        <w:tc>
          <w:tcPr>
            <w:tcW w:w="6285" w:type="dxa"/>
          </w:tcPr>
          <w:p w14:paraId="25F97413" w14:textId="4A2FC3F2" w:rsidR="00C27B5D" w:rsidRDefault="00F04CA5" w:rsidP="00C27B5D">
            <w:pPr>
              <w:pStyle w:val="Heading1"/>
            </w:pPr>
            <w:bookmarkStart w:id="0" w:name="_Toc242024164"/>
            <w:r>
              <w:t>Description</w:t>
            </w:r>
            <w:bookmarkEnd w:id="0"/>
          </w:p>
          <w:p w14:paraId="6DE6B818" w14:textId="46630AB3" w:rsidR="00F448BC" w:rsidRPr="00E65D6E" w:rsidRDefault="00F04CA5" w:rsidP="00FF408C">
            <w:r>
              <w:t>Evaluated under 20kPa soil overburden.</w:t>
            </w:r>
          </w:p>
        </w:tc>
        <w:tc>
          <w:tcPr>
            <w:tcW w:w="4713" w:type="dxa"/>
            <w:vMerge/>
          </w:tcPr>
          <w:p w14:paraId="47317498" w14:textId="77777777" w:rsidR="00F448BC" w:rsidRPr="00A33AA4" w:rsidRDefault="00F448BC" w:rsidP="00840CC7">
            <w:pPr>
              <w:pStyle w:val="TOC3"/>
            </w:pPr>
          </w:p>
        </w:tc>
      </w:tr>
    </w:tbl>
    <w:p w14:paraId="3392B6D0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27E4468F" w14:textId="77777777" w:rsidTr="00DD03CF">
        <w:tc>
          <w:tcPr>
            <w:tcW w:w="11016" w:type="dxa"/>
          </w:tcPr>
          <w:p w14:paraId="1E7C2A26" w14:textId="3483A97A" w:rsidR="00343025" w:rsidRDefault="00F04CA5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42024165"/>
            <w:r>
              <w:lastRenderedPageBreak/>
              <w:t>Assumptions</w:t>
            </w:r>
            <w:bookmarkEnd w:id="4"/>
          </w:p>
          <w:p w14:paraId="2FFA1429" w14:textId="5FE0860E" w:rsidR="00A96F2C" w:rsidRDefault="00A96F2C" w:rsidP="00A96F2C"/>
        </w:tc>
      </w:tr>
    </w:tbl>
    <w:p w14:paraId="7B73915F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64823B26" w14:textId="77777777" w:rsidTr="00ED5A01">
        <w:tc>
          <w:tcPr>
            <w:tcW w:w="11016" w:type="dxa"/>
          </w:tcPr>
          <w:p w14:paraId="1B9CD6E9" w14:textId="307B9F53" w:rsidR="00FF408C" w:rsidRDefault="00F04CA5" w:rsidP="00FF408C">
            <w:pPr>
              <w:pStyle w:val="Heading1"/>
            </w:pPr>
            <w:bookmarkStart w:id="5" w:name="_Toc242024166"/>
            <w:r>
              <w:t>Model Information</w:t>
            </w:r>
            <w:bookmarkEnd w:id="5"/>
          </w:p>
          <w:p w14:paraId="6AED639C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7563847E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70D7216D" w14:textId="77777777" w:rsidTr="00077EA0">
                    <w:tc>
                      <w:tcPr>
                        <w:tcW w:w="8640" w:type="dxa"/>
                      </w:tcPr>
                      <w:p w14:paraId="30135601" w14:textId="7784A758" w:rsidR="00077EA0" w:rsidRDefault="00F04CA5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3714DE8B" wp14:editId="424FCD3A">
                              <wp:extent cx="5349240" cy="3942715"/>
                              <wp:effectExtent l="0" t="0" r="3810" b="635"/>
                              <wp:docPr id="1563156362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63156362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9427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82A543A" w14:textId="79B61FFF" w:rsidR="00C16188" w:rsidRDefault="00F04CA5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</w:t>
                  </w:r>
                </w:p>
                <w:p w14:paraId="5AEDF1D6" w14:textId="79D91553" w:rsidR="00C16188" w:rsidRDefault="00F04CA5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4EDAFF8D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5DEC93E" w14:textId="514D0B73" w:rsidR="00C16188" w:rsidRPr="0044448A" w:rsidRDefault="00F04CA5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3BF1B64F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28AAE9F" w14:textId="566B32FA" w:rsidR="00C16188" w:rsidRDefault="00F04CA5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D59E0E7" w14:textId="1A459F58" w:rsidR="00C16188" w:rsidRDefault="00F04CA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15E146" w14:textId="758BBAD4" w:rsidR="00C16188" w:rsidRDefault="00F04CA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E700EB9" w14:textId="59AC04EF" w:rsidR="00C16188" w:rsidRDefault="00F04CA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4AA46F84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2EBCC24" w14:textId="1F8AC23F" w:rsidR="00C16188" w:rsidRDefault="00F04CA5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Fillet2</w:t>
                  </w:r>
                </w:p>
                <w:p w14:paraId="6B0359F1" w14:textId="2389704F" w:rsidR="004B3022" w:rsidRPr="0044448A" w:rsidRDefault="00F04CA5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AA63C6C" wp14:editId="769F1D05">
                        <wp:extent cx="1562735" cy="1151890"/>
                        <wp:effectExtent l="0" t="0" r="0" b="0"/>
                        <wp:docPr id="156606730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6606730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51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9E5CB9" w14:textId="31AC84CD" w:rsidR="00C16188" w:rsidRPr="0044448A" w:rsidRDefault="00F04CA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E787A83" w14:textId="77777777" w:rsidR="00F04CA5" w:rsidRDefault="00F04CA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Mass:0.162512 kg</w:t>
                  </w:r>
                </w:p>
                <w:p w14:paraId="10D238E0" w14:textId="77777777" w:rsidR="00F04CA5" w:rsidRDefault="00F04CA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Volume:0.000119494 m^3</w:t>
                  </w:r>
                </w:p>
                <w:p w14:paraId="0ABC1A63" w14:textId="77777777" w:rsidR="00F04CA5" w:rsidRDefault="00F04CA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Density:1,360 kg/m^3</w:t>
                  </w:r>
                </w:p>
                <w:p w14:paraId="3D1D724F" w14:textId="77777777" w:rsidR="00F04CA5" w:rsidRDefault="00F04CA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Weight:1.59261 N</w:t>
                  </w:r>
                </w:p>
                <w:p w14:paraId="28580DE2" w14:textId="6D4CF9F1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BF40D5A" w14:textId="77777777" w:rsidR="00F04CA5" w:rsidRDefault="00F04CA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C:\Users\E.Kay\ANTARES PROJECT\HEXAPOD\Upper Valve-Chasis.SLDPRT</w:t>
                  </w:r>
                </w:p>
                <w:p w14:paraId="55196780" w14:textId="0CB11EE6" w:rsidR="00C16188" w:rsidRPr="0044448A" w:rsidRDefault="00F04CA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4 16:23:25 2026</w:t>
                  </w:r>
                </w:p>
              </w:tc>
            </w:tr>
          </w:tbl>
          <w:p w14:paraId="71299D3E" w14:textId="47CCCAD8" w:rsidR="00FF408C" w:rsidRDefault="00FF408C" w:rsidP="00A96F2C"/>
        </w:tc>
      </w:tr>
      <w:bookmarkEnd w:id="1"/>
      <w:bookmarkEnd w:id="2"/>
      <w:bookmarkEnd w:id="3"/>
    </w:tbl>
    <w:p w14:paraId="682F9468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1B8F2924" w14:textId="77777777" w:rsidTr="005273D5">
        <w:trPr>
          <w:trHeight w:val="4158"/>
        </w:trPr>
        <w:tc>
          <w:tcPr>
            <w:tcW w:w="11136" w:type="dxa"/>
          </w:tcPr>
          <w:p w14:paraId="045D478E" w14:textId="7A23FEF3" w:rsidR="00E80CD9" w:rsidRPr="00AC3438" w:rsidRDefault="00F04CA5" w:rsidP="000A7C6B">
            <w:pPr>
              <w:pStyle w:val="Heading1"/>
            </w:pPr>
            <w:bookmarkStart w:id="6" w:name="_Toc243733144"/>
            <w:bookmarkStart w:id="7" w:name="_Toc245020112"/>
            <w:bookmarkStart w:id="8" w:name="_Toc245020144"/>
            <w:bookmarkStart w:id="9" w:name="_Toc242024167"/>
            <w:r>
              <w:lastRenderedPageBreak/>
              <w:t>Material Properties</w:t>
            </w:r>
            <w:bookmarkEnd w:id="9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3EB034A9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98ECA09" w14:textId="4DD36234" w:rsidR="00E80CD9" w:rsidRPr="003E6C57" w:rsidRDefault="00F04CA5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5E97EA1" w14:textId="4C5AA632" w:rsidR="00E80CD9" w:rsidRPr="003E6C57" w:rsidRDefault="00F04CA5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9ABCBA5" w14:textId="335D41F4" w:rsidR="00E80CD9" w:rsidRPr="003E6C57" w:rsidRDefault="00F04CA5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755524B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08E10852" w14:textId="5316F477" w:rsidR="00E80CD9" w:rsidRPr="00577134" w:rsidRDefault="00F04CA5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32AD4AFA" wp14:editId="566EE048">
                        <wp:extent cx="1904365" cy="1403985"/>
                        <wp:effectExtent l="0" t="0" r="635" b="5715"/>
                        <wp:docPr id="1104089202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4089202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03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540429A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08EBDC" w14:textId="05D7B453" w:rsidR="00E80CD9" w:rsidRPr="00BE6656" w:rsidRDefault="00F04CA5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D4D27FF" w14:textId="53344094" w:rsidR="00E80CD9" w:rsidRPr="00BE6656" w:rsidRDefault="00F04CA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PA6-GF30</w:t>
                        </w:r>
                      </w:p>
                    </w:tc>
                  </w:tr>
                  <w:tr w:rsidR="00F04CA5" w:rsidRPr="00577134" w14:paraId="5906F91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8BBCB1" w14:textId="7B8F449E" w:rsidR="00F04CA5" w:rsidRDefault="00F04CA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D28361" w14:textId="42484A00" w:rsidR="00F04CA5" w:rsidRDefault="00F04CA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F04CA5" w:rsidRPr="00577134" w14:paraId="3CE5F4E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8DEC3BC" w14:textId="5CF1A985" w:rsidR="00F04CA5" w:rsidRDefault="00F04CA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507F245" w14:textId="3E013E77" w:rsidR="00F04CA5" w:rsidRDefault="00F04CA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F04CA5" w:rsidRPr="00577134" w14:paraId="4F12826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94EBC39" w14:textId="142254D6" w:rsidR="00F04CA5" w:rsidRDefault="00F04CA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C979A98" w14:textId="041D42EE" w:rsidR="00F04CA5" w:rsidRDefault="00F04CA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1.3e+08 N/m^2</w:t>
                        </w:r>
                      </w:p>
                    </w:tc>
                  </w:tr>
                  <w:tr w:rsidR="00F04CA5" w:rsidRPr="00577134" w14:paraId="5706539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1118BD" w14:textId="28C1F1F2" w:rsidR="00F04CA5" w:rsidRDefault="00F04CA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EED24B" w14:textId="336B90D4" w:rsidR="00F04CA5" w:rsidRDefault="00F04CA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1.3e+08 N/m^2</w:t>
                        </w:r>
                      </w:p>
                    </w:tc>
                  </w:tr>
                </w:tbl>
                <w:p w14:paraId="3EBE67C6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299FDFB0" w14:textId="5241FD3D" w:rsidR="00E80CD9" w:rsidRPr="00577134" w:rsidRDefault="00F04CA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1(Fillet2)(Upper Valve-Chasis)</w:t>
                  </w:r>
                </w:p>
              </w:tc>
            </w:tr>
          </w:tbl>
          <w:p w14:paraId="7AB8B89C" w14:textId="3F66580D" w:rsidR="00E80CD9" w:rsidRDefault="00E80CD9" w:rsidP="000A7C6B"/>
        </w:tc>
      </w:tr>
      <w:bookmarkEnd w:id="6"/>
      <w:bookmarkEnd w:id="7"/>
      <w:bookmarkEnd w:id="8"/>
    </w:tbl>
    <w:p w14:paraId="5E2A1647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29F86CC8" w14:textId="77777777" w:rsidTr="00452CBC">
        <w:tc>
          <w:tcPr>
            <w:tcW w:w="11016" w:type="dxa"/>
          </w:tcPr>
          <w:p w14:paraId="0FA59795" w14:textId="21C706D9" w:rsidR="005273D5" w:rsidRPr="00AF1A58" w:rsidRDefault="00F04CA5" w:rsidP="000A7C6B">
            <w:pPr>
              <w:pStyle w:val="Heading1"/>
              <w:rPr>
                <w:b w:val="0"/>
                <w:bCs w:val="0"/>
              </w:rPr>
            </w:pPr>
            <w:bookmarkStart w:id="10" w:name="_Toc242024168"/>
            <w:r>
              <w:rPr>
                <w:rStyle w:val="Strong"/>
              </w:rPr>
              <w:t>Loads and Fixtures</w:t>
            </w:r>
            <w:bookmarkEnd w:id="10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F04CA5" w14:paraId="0775DE16" w14:textId="77777777" w:rsidTr="000F55C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EB4F749" w14:textId="32A8E456" w:rsidR="00F04CA5" w:rsidRPr="004E282D" w:rsidRDefault="00F04CA5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F7F8249" w14:textId="554A681F" w:rsidR="00F04CA5" w:rsidRPr="004E282D" w:rsidRDefault="00F04CA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18C63898" w14:textId="0BC0B0D9" w:rsidR="00F04CA5" w:rsidRPr="004E282D" w:rsidRDefault="00F04CA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F04CA5" w14:paraId="5192CE2D" w14:textId="77777777" w:rsidTr="008C58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4FD5B4AD" w14:textId="7D694C5C" w:rsidR="00F04CA5" w:rsidRPr="00AD5FBA" w:rsidRDefault="00F04CA5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Fixed-2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54814403" w14:textId="59AD5E65" w:rsidR="00F04CA5" w:rsidRPr="006208CB" w:rsidRDefault="00F04CA5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B0B1E55" wp14:editId="771AB3C1">
                        <wp:extent cx="1772285" cy="1306195"/>
                        <wp:effectExtent l="0" t="0" r="0" b="8255"/>
                        <wp:docPr id="286240799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6240799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306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F04CA5" w14:paraId="1D88B46E" w14:textId="77777777" w:rsidTr="00F04CA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B439E9C" w14:textId="1D578D9E" w:rsidR="00F04CA5" w:rsidRPr="00BE6656" w:rsidRDefault="00F04CA5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C289FD6" w14:textId="42E0ACAE" w:rsidR="00F04CA5" w:rsidRPr="00154A1A" w:rsidRDefault="00F04CA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F04CA5" w14:paraId="2AD162C5" w14:textId="77777777" w:rsidTr="00F04CA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C39DFDF" w14:textId="3DC6DFC8" w:rsidR="00F04CA5" w:rsidRDefault="00F04CA5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34E3844" w14:textId="1183C8B0" w:rsidR="00F04CA5" w:rsidRDefault="00F04CA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47C7A85D" w14:textId="77777777" w:rsidR="00F04CA5" w:rsidRPr="004C6DEB" w:rsidRDefault="00F04CA5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19CBDD6E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F04CA5" w14:paraId="483230C2" w14:textId="77777777" w:rsidTr="0011382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CFA84F3" w14:textId="3ACFD5F4" w:rsidR="00F04CA5" w:rsidRPr="004E282D" w:rsidRDefault="00F04CA5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1CB3CC2" w14:textId="57B45C95" w:rsidR="00F04CA5" w:rsidRPr="004E282D" w:rsidRDefault="00F04CA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04167A6" w14:textId="59B67F2D" w:rsidR="00F04CA5" w:rsidRPr="004E282D" w:rsidRDefault="00F04CA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F04CA5" w14:paraId="10668E27" w14:textId="77777777" w:rsidTr="008E18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48855A11" w14:textId="48FC9905" w:rsidR="00F04CA5" w:rsidRPr="00F42DD1" w:rsidRDefault="00F04CA5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Pressure-1 (:20,000 N/m^2:)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3EDD24FA" w14:textId="26A9A679" w:rsidR="00F04CA5" w:rsidRPr="006208CB" w:rsidRDefault="00F04CA5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5564344A" wp14:editId="5C2AF58B">
                        <wp:extent cx="1907540" cy="1405890"/>
                        <wp:effectExtent l="0" t="0" r="0" b="3810"/>
                        <wp:docPr id="1301544029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01544029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405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F04CA5" w14:paraId="168FBEAA" w14:textId="77777777" w:rsidTr="00F04CA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D9EB071" w14:textId="1E1BFBDA" w:rsidR="00F04CA5" w:rsidRPr="00BE6656" w:rsidRDefault="00F04CA5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BE3A076" w14:textId="32999025" w:rsidR="00F04CA5" w:rsidRPr="00B77EA3" w:rsidRDefault="00F04CA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F04CA5" w14:paraId="45A50D27" w14:textId="77777777" w:rsidTr="00F04CA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B75B6A8" w14:textId="67F66323" w:rsidR="00F04CA5" w:rsidRDefault="00F04CA5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DECEF4C" w14:textId="72462AFA" w:rsidR="00F04CA5" w:rsidRDefault="00F04CA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Normal to selected face</w:t>
                        </w:r>
                      </w:p>
                    </w:tc>
                  </w:tr>
                  <w:tr w:rsidR="00F04CA5" w14:paraId="3E5C4B4C" w14:textId="77777777" w:rsidTr="00F04CA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ED72395" w14:textId="75C18583" w:rsidR="00F04CA5" w:rsidRDefault="00F04CA5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E7D0CAF" w14:textId="1C2BE9CE" w:rsidR="00F04CA5" w:rsidRDefault="00F04CA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20,000</w:t>
                        </w:r>
                      </w:p>
                    </w:tc>
                  </w:tr>
                  <w:tr w:rsidR="00F04CA5" w14:paraId="60044988" w14:textId="77777777" w:rsidTr="00F04CA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C896320" w14:textId="1F85DE85" w:rsidR="00F04CA5" w:rsidRDefault="00F04CA5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DAC8F59" w14:textId="6DB64E4F" w:rsidR="00F04CA5" w:rsidRDefault="00F04CA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N/m^2</w:t>
                        </w:r>
                      </w:p>
                    </w:tc>
                  </w:tr>
                </w:tbl>
                <w:p w14:paraId="120CCECF" w14:textId="77777777" w:rsidR="00F04CA5" w:rsidRDefault="00F04CA5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54CF262D" w14:textId="32165C14" w:rsidR="005273D5" w:rsidRDefault="005273D5" w:rsidP="000A7C6B">
            <w:pPr>
              <w:rPr>
                <w:rStyle w:val="Strong"/>
              </w:rPr>
            </w:pPr>
          </w:p>
        </w:tc>
      </w:tr>
    </w:tbl>
    <w:p w14:paraId="3969CDF1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4A8BF9E8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B0E592A" w14:textId="40DC8D00" w:rsidR="00A61A59" w:rsidRDefault="00F04CA5" w:rsidP="000A7C6B">
            <w:pPr>
              <w:pStyle w:val="Heading1"/>
            </w:pPr>
            <w:bookmarkStart w:id="11" w:name="_Toc242024169"/>
            <w:r>
              <w:lastRenderedPageBreak/>
              <w:t>Mesh information</w:t>
            </w:r>
            <w:bookmarkEnd w:id="11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49466EB2" w14:textId="77777777" w:rsidTr="00F04C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7F6617" w14:textId="4D45BD46" w:rsidR="00A9531D" w:rsidRDefault="00F04CA5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7C6549" w14:textId="167B1515" w:rsidR="00A9531D" w:rsidRDefault="00F04CA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F04CA5" w14:paraId="0B3C1656" w14:textId="77777777" w:rsidTr="00F04CA5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7B2A1E" w14:textId="1B319445" w:rsidR="00F04CA5" w:rsidRDefault="00F04CA5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0B9ABD" w14:textId="5811E94A" w:rsidR="00F04CA5" w:rsidRDefault="00F04CA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Standard mesh</w:t>
                  </w:r>
                </w:p>
              </w:tc>
            </w:tr>
            <w:tr w:rsidR="00F04CA5" w14:paraId="1D9B8D4A" w14:textId="77777777" w:rsidTr="00F04C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DFB4B4" w14:textId="73881AF5" w:rsidR="00F04CA5" w:rsidRDefault="00F04CA5" w:rsidP="00C16188">
                  <w:r>
                    <w:t xml:space="preserve">Automatic Transition: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2431EA" w14:textId="477F295B" w:rsidR="00F04CA5" w:rsidRDefault="00F04CA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04CA5" w14:paraId="7ECE4432" w14:textId="77777777" w:rsidTr="00F04CA5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687BEE" w14:textId="4A1B2B79" w:rsidR="00F04CA5" w:rsidRDefault="00F04CA5" w:rsidP="00C16188">
                  <w:r>
                    <w:t xml:space="preserve">Include Mesh Auto Loops: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6744FB" w14:textId="0F5F9DCC" w:rsidR="00F04CA5" w:rsidRDefault="00F04CA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04CA5" w14:paraId="212E8833" w14:textId="77777777" w:rsidTr="00F04C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0B29B1" w14:textId="112BCC38" w:rsidR="00F04CA5" w:rsidRDefault="00F04CA5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4B6A02" w14:textId="584642F4" w:rsidR="00F04CA5" w:rsidRDefault="00F04CA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F04CA5" w14:paraId="4FD4F185" w14:textId="77777777" w:rsidTr="00F04CA5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5597AA" w14:textId="374256F4" w:rsidR="00F04CA5" w:rsidRDefault="00F04CA5" w:rsidP="00C16188">
                  <w:r>
                    <w:t>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A80BAE" w14:textId="070EAE1A" w:rsidR="00F04CA5" w:rsidRDefault="00F04CA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4.92696 mm</w:t>
                  </w:r>
                </w:p>
              </w:tc>
            </w:tr>
            <w:tr w:rsidR="00F04CA5" w14:paraId="1E37DCDC" w14:textId="77777777" w:rsidTr="00F04C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D31D37" w14:textId="6020B7D7" w:rsidR="00F04CA5" w:rsidRDefault="00F04CA5" w:rsidP="00C16188">
                  <w:r>
                    <w:t>Tolerance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1470CB" w14:textId="62399DBA" w:rsidR="00F04CA5" w:rsidRDefault="00F04CA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0.246348 mm</w:t>
                  </w:r>
                </w:p>
              </w:tc>
            </w:tr>
            <w:tr w:rsidR="00F04CA5" w14:paraId="281BB417" w14:textId="77777777" w:rsidTr="00F04CA5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A639C0" w14:textId="49D88E7A" w:rsidR="00F04CA5" w:rsidRDefault="00F04CA5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0230ED" w14:textId="13DEBA09" w:rsidR="00F04CA5" w:rsidRDefault="00F04CA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2E117FF4" w14:textId="77777777" w:rsidR="00690657" w:rsidRDefault="00690657" w:rsidP="00690657"/>
          <w:p w14:paraId="70666C95" w14:textId="3AEA1E2D" w:rsidR="00A9531D" w:rsidRPr="00690657" w:rsidRDefault="00F04CA5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5F3C6DDB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609222" w14:textId="5620C155" w:rsidR="007107BE" w:rsidRDefault="00F04CA5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D2DB86" w14:textId="0C962F66" w:rsidR="007107BE" w:rsidRDefault="00F04CA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15066</w:t>
                  </w:r>
                </w:p>
              </w:tc>
            </w:tr>
            <w:tr w:rsidR="00F04CA5" w14:paraId="25C0443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11D2FF" w14:textId="5C067A1A" w:rsidR="00F04CA5" w:rsidRDefault="00F04CA5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D85EF9" w14:textId="7F871C25" w:rsidR="00F04CA5" w:rsidRDefault="00F04CA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7983</w:t>
                  </w:r>
                </w:p>
              </w:tc>
            </w:tr>
            <w:tr w:rsidR="00F04CA5" w14:paraId="5A3810F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B8E75F" w14:textId="33F0703C" w:rsidR="00F04CA5" w:rsidRDefault="00F04CA5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9110A2" w14:textId="2A0E7BB9" w:rsidR="00F04CA5" w:rsidRDefault="00F04CA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5.9018</w:t>
                  </w:r>
                </w:p>
              </w:tc>
            </w:tr>
            <w:tr w:rsidR="00F04CA5" w14:paraId="14B48CA8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60698B" w14:textId="6D84C87E" w:rsidR="00F04CA5" w:rsidRDefault="00F04CA5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BDDC2D" w14:textId="1A0C8435" w:rsidR="00F04CA5" w:rsidRDefault="00F04CA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98.8</w:t>
                  </w:r>
                </w:p>
              </w:tc>
            </w:tr>
            <w:tr w:rsidR="00F04CA5" w14:paraId="1543AC5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DDF1CC" w14:textId="6036BBB9" w:rsidR="00F04CA5" w:rsidRDefault="00F04CA5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922289" w14:textId="2ECCA4AA" w:rsidR="00F04CA5" w:rsidRDefault="00F04CA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F04CA5" w14:paraId="672C52C7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61E397" w14:textId="2A70930E" w:rsidR="00F04CA5" w:rsidRDefault="00F04CA5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64DAD7" w14:textId="3BC6561B" w:rsidR="00F04CA5" w:rsidRDefault="00F04CA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F04CA5" w14:paraId="3DC0CD0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712AE4" w14:textId="28878268" w:rsidR="00F04CA5" w:rsidRDefault="00F04CA5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872C71" w14:textId="71A28DF8" w:rsidR="00F04CA5" w:rsidRDefault="00F04CA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00:00:09</w:t>
                  </w:r>
                </w:p>
              </w:tc>
            </w:tr>
            <w:tr w:rsidR="00F04CA5" w14:paraId="567BA0E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EF08C2" w14:textId="5FD9A725" w:rsidR="00F04CA5" w:rsidRDefault="00F04CA5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2FBD3D" w14:textId="77777777" w:rsidR="00F04CA5" w:rsidRDefault="00F04CA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803B1" w14:paraId="7CBCD826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C4F6405" w14:textId="5AA829A2" w:rsidR="00D803B1" w:rsidRDefault="00F04CA5" w:rsidP="00D803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05215CE" wp14:editId="1D71F2C8">
                        <wp:extent cx="6711315" cy="3518535"/>
                        <wp:effectExtent l="0" t="0" r="0" b="5715"/>
                        <wp:docPr id="1124511970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4511970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3518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E0E02BE" w14:textId="094EB4AF" w:rsidR="00A61A59" w:rsidRPr="00F077CB" w:rsidRDefault="00A61A59" w:rsidP="000A7C6B"/>
        </w:tc>
      </w:tr>
    </w:tbl>
    <w:p w14:paraId="54587F5E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1CB28B83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21B1D40" w14:textId="74BCD524" w:rsidR="00EC2432" w:rsidRDefault="00F04CA5" w:rsidP="000A7C6B">
            <w:pPr>
              <w:pStyle w:val="Heading1"/>
            </w:pPr>
            <w:bookmarkStart w:id="12" w:name="_Toc243733152"/>
            <w:bookmarkStart w:id="13" w:name="_Toc245020120"/>
            <w:bookmarkStart w:id="14" w:name="_Toc245020152"/>
            <w:bookmarkStart w:id="15" w:name="_Toc242024170"/>
            <w:r>
              <w:lastRenderedPageBreak/>
              <w:t>Study Results</w:t>
            </w:r>
            <w:bookmarkEnd w:id="15"/>
          </w:p>
          <w:p w14:paraId="6BD426DA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61"/>
              <w:gridCol w:w="2840"/>
              <w:gridCol w:w="2729"/>
              <w:gridCol w:w="2708"/>
            </w:tblGrid>
            <w:tr w:rsidR="00F04CA5" w14:paraId="67FA3AFA" w14:textId="77777777" w:rsidTr="009B29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79151AF" w14:textId="6AB1A6EA" w:rsidR="00F04CA5" w:rsidRDefault="00F04CA5" w:rsidP="00F04CA5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CF75601" w14:textId="0FDDF4F8" w:rsidR="00F04CA5" w:rsidRDefault="00F04CA5" w:rsidP="00F04C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7AB3D60" w14:textId="40DB56B2" w:rsidR="00F04CA5" w:rsidRDefault="00F04CA5" w:rsidP="00F04C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F5E83FB" w14:textId="59DDE880" w:rsidR="00F04CA5" w:rsidRDefault="00F04CA5" w:rsidP="00F04C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F04CA5" w14:paraId="0688FFCC" w14:textId="77777777" w:rsidTr="009B294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5B58056" w14:textId="35D40439" w:rsidR="00F04CA5" w:rsidRPr="004D2956" w:rsidRDefault="00F04CA5" w:rsidP="00F04CA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F090BDB" w14:textId="628F6288" w:rsidR="00F04CA5" w:rsidRPr="004D2956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E343F64" w14:textId="77777777" w:rsidR="00F04CA5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1.494e+03N/m^2</w:t>
                  </w:r>
                </w:p>
                <w:p w14:paraId="39189545" w14:textId="05709C53" w:rsidR="00F04CA5" w:rsidRPr="004D2956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14514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EB6D360" w14:textId="77777777" w:rsidR="00F04CA5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2.207e+06N/m^2</w:t>
                  </w:r>
                </w:p>
                <w:p w14:paraId="7F234131" w14:textId="36D7E2D1" w:rsidR="00F04CA5" w:rsidRPr="004D2956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2889</w:t>
                  </w:r>
                </w:p>
              </w:tc>
            </w:tr>
            <w:tr w:rsidR="00F04CA5" w14:paraId="3B4953B6" w14:textId="77777777" w:rsidTr="009B294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0C9E67D" w14:textId="2E8CE3BE" w:rsidR="00F04CA5" w:rsidRDefault="00F04CA5" w:rsidP="00F04CA5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E09BFAB" wp14:editId="1FC470B9">
                        <wp:extent cx="6858000" cy="3595370"/>
                        <wp:effectExtent l="0" t="0" r="0" b="5080"/>
                        <wp:docPr id="1083401316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3401316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9C17C8" w14:textId="04D7E890" w:rsidR="00F04CA5" w:rsidRPr="004D2956" w:rsidRDefault="00F04CA5" w:rsidP="00F04CA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Valve-Chasis-SimulationXpress Study-Stress-Stress</w:t>
                  </w:r>
                </w:p>
              </w:tc>
            </w:tr>
          </w:tbl>
          <w:p w14:paraId="1DEA1C79" w14:textId="77777777" w:rsidR="00F04CA5" w:rsidRDefault="00F04CA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49"/>
              <w:gridCol w:w="3256"/>
              <w:gridCol w:w="2515"/>
              <w:gridCol w:w="2118"/>
            </w:tblGrid>
            <w:tr w:rsidR="00F04CA5" w14:paraId="15AD9CB3" w14:textId="77777777" w:rsidTr="009B29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3C7F4A2" w14:textId="5A299C37" w:rsidR="00F04CA5" w:rsidRDefault="00F04CA5" w:rsidP="00F04CA5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900CB36" w14:textId="7CEE603D" w:rsidR="00F04CA5" w:rsidRDefault="00F04CA5" w:rsidP="00F04C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E80A0B8" w14:textId="6E706226" w:rsidR="00F04CA5" w:rsidRDefault="00F04CA5" w:rsidP="00F04C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7A2A555" w14:textId="028A69AF" w:rsidR="00F04CA5" w:rsidRDefault="00F04CA5" w:rsidP="00F04C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F04CA5" w14:paraId="0596E83B" w14:textId="77777777" w:rsidTr="009B294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0614B4E" w14:textId="441C73B3" w:rsidR="00F04CA5" w:rsidRPr="004D2956" w:rsidRDefault="00F04CA5" w:rsidP="00F04CA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F92C5BA" w14:textId="24515DD7" w:rsidR="00F04CA5" w:rsidRPr="004D2956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F4CDB77" w14:textId="77777777" w:rsidR="00F04CA5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6CB85AF7" w14:textId="628C35E7" w:rsidR="00F04CA5" w:rsidRPr="004D2956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CC05BD9" w14:textId="77777777" w:rsidR="00F04CA5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4.970e-02mm</w:t>
                  </w:r>
                </w:p>
                <w:p w14:paraId="7786B33B" w14:textId="2A908640" w:rsidR="00F04CA5" w:rsidRPr="004D2956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12282</w:t>
                  </w:r>
                </w:p>
              </w:tc>
            </w:tr>
            <w:tr w:rsidR="00F04CA5" w14:paraId="08D670A2" w14:textId="77777777" w:rsidTr="009B294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957D469" w14:textId="1D7EEC5C" w:rsidR="00F04CA5" w:rsidRDefault="00F04CA5" w:rsidP="00F04CA5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93E4D5B" wp14:editId="064AF836">
                        <wp:extent cx="6858000" cy="3595370"/>
                        <wp:effectExtent l="0" t="0" r="0" b="5080"/>
                        <wp:docPr id="877072483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7072483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97C83BC" w14:textId="59C060DF" w:rsidR="00F04CA5" w:rsidRPr="004D2956" w:rsidRDefault="00F04CA5" w:rsidP="00F04CA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Valve-Chasis-SimulationXpress Study-Displacement-Displacement</w:t>
                  </w:r>
                </w:p>
              </w:tc>
            </w:tr>
          </w:tbl>
          <w:p w14:paraId="05EADCB4" w14:textId="77777777" w:rsidR="00F04CA5" w:rsidRDefault="00F04CA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151"/>
              <w:gridCol w:w="7387"/>
            </w:tblGrid>
            <w:tr w:rsidR="00F04CA5" w14:paraId="2E6C6C94" w14:textId="77777777" w:rsidTr="00F04C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05AB2D4" w14:textId="7B35ABE0" w:rsidR="00F04CA5" w:rsidRDefault="00F04CA5" w:rsidP="00F04CA5">
                  <w:r>
                    <w:t>Name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E3DA840" w14:textId="08BB99D2" w:rsidR="00F04CA5" w:rsidRDefault="00F04CA5" w:rsidP="00F04C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F04CA5" w14:paraId="6AA14DEB" w14:textId="77777777" w:rsidTr="00891D9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8E2EA1" w14:textId="0D1C96C1" w:rsidR="00F04CA5" w:rsidRPr="004D2956" w:rsidRDefault="00F04CA5" w:rsidP="00F04CA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Deformation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0EECDB" w14:textId="136D4C37" w:rsidR="00F04CA5" w:rsidRPr="004D2956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F04CA5" w14:paraId="23D36BA7" w14:textId="77777777" w:rsidTr="00F04C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93731B2" w14:textId="1A206894" w:rsidR="00F04CA5" w:rsidRDefault="00F04CA5" w:rsidP="00F04CA5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858A3B2" wp14:editId="29102B03">
                        <wp:extent cx="6858000" cy="3595370"/>
                        <wp:effectExtent l="0" t="0" r="0" b="5080"/>
                        <wp:docPr id="1691288574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1288574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7A6722" w14:textId="273463DF" w:rsidR="00F04CA5" w:rsidRPr="004D2956" w:rsidRDefault="00F04CA5" w:rsidP="00F04CA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Valve-Chasis-SimulationXpress Study-Displacement-Deformation</w:t>
                  </w:r>
                </w:p>
              </w:tc>
            </w:tr>
          </w:tbl>
          <w:p w14:paraId="4514114D" w14:textId="77777777" w:rsidR="00F04CA5" w:rsidRDefault="00F04CA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50"/>
              <w:gridCol w:w="3077"/>
              <w:gridCol w:w="2517"/>
              <w:gridCol w:w="2494"/>
            </w:tblGrid>
            <w:tr w:rsidR="00F04CA5" w14:paraId="2A7CE190" w14:textId="77777777" w:rsidTr="009B29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01A1E3" w14:textId="2A4FF740" w:rsidR="00F04CA5" w:rsidRDefault="00F04CA5" w:rsidP="00F04CA5">
                  <w:r>
                    <w:lastRenderedPageBreak/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5AC7202" w14:textId="4EEB2504" w:rsidR="00F04CA5" w:rsidRDefault="00F04CA5" w:rsidP="00F04C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39E89D3" w14:textId="18547610" w:rsidR="00F04CA5" w:rsidRDefault="00F04CA5" w:rsidP="00F04C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41A27FC" w14:textId="2C11EB0F" w:rsidR="00F04CA5" w:rsidRDefault="00F04CA5" w:rsidP="00F04C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F04CA5" w14:paraId="392FB476" w14:textId="77777777" w:rsidTr="009B294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3E62443" w14:textId="525CB449" w:rsidR="00F04CA5" w:rsidRPr="004D2956" w:rsidRDefault="00F04CA5" w:rsidP="00F04CA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F09D4BC" w14:textId="622913F0" w:rsidR="00F04CA5" w:rsidRPr="004D2956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4DBA9B1" w14:textId="77777777" w:rsidR="00F04CA5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5.891e+01</w:t>
                  </w:r>
                </w:p>
                <w:p w14:paraId="37332B8E" w14:textId="7A09B03B" w:rsidR="00F04CA5" w:rsidRPr="004D2956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2889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EE5AC99" w14:textId="77777777" w:rsidR="00F04CA5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8.702e+04</w:t>
                  </w:r>
                </w:p>
                <w:p w14:paraId="411AB8C8" w14:textId="7C1B6F2D" w:rsidR="00F04CA5" w:rsidRPr="004D2956" w:rsidRDefault="00F04CA5" w:rsidP="00F04C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14514</w:t>
                  </w:r>
                </w:p>
              </w:tc>
            </w:tr>
            <w:tr w:rsidR="00F04CA5" w14:paraId="62A17332" w14:textId="77777777" w:rsidTr="009B294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2AEA9B" w14:textId="25C62CE3" w:rsidR="00F04CA5" w:rsidRDefault="00F04CA5" w:rsidP="00F04CA5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3EB4D775" wp14:editId="5AAFF25B">
                        <wp:extent cx="6858000" cy="3595370"/>
                        <wp:effectExtent l="0" t="0" r="0" b="5080"/>
                        <wp:docPr id="1820713392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0713392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77310B" w14:textId="0A5013DE" w:rsidR="00F04CA5" w:rsidRPr="004D2956" w:rsidRDefault="00F04CA5" w:rsidP="00F04CA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Valve-Chasis-SimulationXpress Study-Factor of Safety-Factor of Safety</w:t>
                  </w:r>
                </w:p>
              </w:tc>
            </w:tr>
          </w:tbl>
          <w:p w14:paraId="223ABA3F" w14:textId="77777777" w:rsidR="00F04CA5" w:rsidRPr="000B04D4" w:rsidRDefault="00F04CA5" w:rsidP="000A7C6B"/>
          <w:bookmarkEnd w:id="12"/>
          <w:bookmarkEnd w:id="13"/>
          <w:bookmarkEnd w:id="14"/>
          <w:p w14:paraId="19ACFEAA" w14:textId="171FEB81" w:rsidR="00EC2432" w:rsidRDefault="00EC2432" w:rsidP="000A7C6B"/>
        </w:tc>
      </w:tr>
    </w:tbl>
    <w:p w14:paraId="089EEC92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7FFA0069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3E6578F" w14:textId="47162846" w:rsidR="000B1701" w:rsidRDefault="00F04CA5" w:rsidP="000A7C6B">
            <w:pPr>
              <w:pStyle w:val="Heading1"/>
            </w:pPr>
            <w:bookmarkStart w:id="16" w:name="_Toc242024171"/>
            <w:r>
              <w:t>Conclusion</w:t>
            </w:r>
            <w:bookmarkEnd w:id="16"/>
          </w:p>
          <w:p w14:paraId="6B503B26" w14:textId="75A62ED9" w:rsidR="000B1701" w:rsidRDefault="00F04CA5" w:rsidP="000A7C6B">
            <w:r>
              <w:t>The upper chasis was evaluated under an assumed 10kPa soil-overburden pressure representing approximately 0.5m of soil cover, with an additional 20kPa sensitivity case. The chassis showed minimal deformation and maintained a large factor of safety under the tested static conditions.</w:t>
            </w:r>
          </w:p>
        </w:tc>
      </w:tr>
    </w:tbl>
    <w:p w14:paraId="062696EB" w14:textId="1D91DC59" w:rsidR="00AC3438" w:rsidRPr="00AC3438" w:rsidRDefault="00AC3438" w:rsidP="00FE0924"/>
    <w:sectPr w:rsidR="00AC3438" w:rsidRPr="00AC3438" w:rsidSect="00F04CA5">
      <w:footerReference w:type="default" r:id="rId18"/>
      <w:footerReference w:type="first" r:id="rId1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3A989" w14:textId="77777777" w:rsidR="00144F5E" w:rsidRDefault="00144F5E" w:rsidP="00F25CD7">
      <w:pPr>
        <w:spacing w:after="0" w:line="240" w:lineRule="auto"/>
      </w:pPr>
      <w:r>
        <w:separator/>
      </w:r>
    </w:p>
  </w:endnote>
  <w:endnote w:type="continuationSeparator" w:id="0">
    <w:p w14:paraId="0A927858" w14:textId="77777777" w:rsidR="00144F5E" w:rsidRDefault="00144F5E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7100EACF" w14:textId="77777777" w:rsidTr="003E1AE9">
      <w:tc>
        <w:tcPr>
          <w:tcW w:w="867" w:type="pct"/>
        </w:tcPr>
        <w:p w14:paraId="15CB6945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5A8DE7C" wp14:editId="2A6C0C32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379238E9" w14:textId="50BD3C7E" w:rsidR="00FD315C" w:rsidRDefault="00F04CA5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7F9E0900" w14:textId="0D27575A" w:rsidR="00FD315C" w:rsidRDefault="00F04CA5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Upper Valve-Chasis</w:t>
          </w:r>
        </w:p>
      </w:tc>
      <w:tc>
        <w:tcPr>
          <w:tcW w:w="0" w:type="auto"/>
          <w:vAlign w:val="bottom"/>
        </w:tcPr>
        <w:p w14:paraId="6CCC3457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4B3CF51E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0C5AF695" w14:textId="77777777" w:rsidTr="00BF0BC4">
      <w:tc>
        <w:tcPr>
          <w:tcW w:w="1908" w:type="dxa"/>
        </w:tcPr>
        <w:p w14:paraId="4A6A66DE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E1CA924" wp14:editId="7C918EC9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6EF93FF7" w14:textId="54BF2A95" w:rsidR="00FD315C" w:rsidRDefault="00F04CA5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6B17E774" w14:textId="3395D9B0" w:rsidR="00FD315C" w:rsidRDefault="00F04CA5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Upper Valve-Chasis</w:t>
          </w:r>
        </w:p>
      </w:tc>
      <w:tc>
        <w:tcPr>
          <w:tcW w:w="360" w:type="dxa"/>
          <w:vAlign w:val="bottom"/>
        </w:tcPr>
        <w:p w14:paraId="0F174FBE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18B25B58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27DA3" w14:textId="77777777" w:rsidR="00144F5E" w:rsidRDefault="00144F5E" w:rsidP="00F25CD7">
      <w:pPr>
        <w:spacing w:after="0" w:line="240" w:lineRule="auto"/>
      </w:pPr>
      <w:r>
        <w:separator/>
      </w:r>
    </w:p>
  </w:footnote>
  <w:footnote w:type="continuationSeparator" w:id="0">
    <w:p w14:paraId="77DEB97A" w14:textId="77777777" w:rsidR="00144F5E" w:rsidRDefault="00144F5E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A5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4F5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94ED1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2102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44FA7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032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B2D7B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4CA5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57814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2CB2"/>
  <w15:docId w15:val="{B704DA4B-7058-420F-8B1F-81CFE9E2C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1</TotalTime>
  <Pages>8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E.Kay</dc:creator>
  <cp:lastModifiedBy>Ekan Anaikot</cp:lastModifiedBy>
  <cp:revision>1</cp:revision>
  <dcterms:created xsi:type="dcterms:W3CDTF">2026-10-04T15:34:00Z</dcterms:created>
  <dcterms:modified xsi:type="dcterms:W3CDTF">2026-10-04T15:35:00Z</dcterms:modified>
</cp:coreProperties>
</file>