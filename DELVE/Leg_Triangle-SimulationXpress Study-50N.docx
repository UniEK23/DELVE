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2719CCD" w14:textId="77777777" w:rsidTr="00A43A5B">
        <w:trPr>
          <w:cantSplit/>
          <w:trHeight w:val="4488"/>
        </w:trPr>
        <w:tc>
          <w:tcPr>
            <w:tcW w:w="6285" w:type="dxa"/>
          </w:tcPr>
          <w:p w14:paraId="0C08266F" w14:textId="06AAD4D8" w:rsidR="00F448BC" w:rsidRDefault="00DB2727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B407DB" wp14:editId="271234B4">
                  <wp:extent cx="3853815" cy="2020570"/>
                  <wp:effectExtent l="0" t="0" r="0" b="0"/>
                  <wp:docPr id="63558018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58018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28B6BA9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2FB7224D" w14:textId="0F3F149C" w:rsidR="00B77317" w:rsidRPr="00CD1539" w:rsidRDefault="00DB2727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Leg_Triangle</w:t>
                  </w:r>
                </w:p>
                <w:p w14:paraId="1FABC3BC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1B80BC05" w14:textId="54CF1B43" w:rsidR="00B77317" w:rsidRPr="00CD1539" w:rsidRDefault="00DB2727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04 October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34B9D28D" w14:textId="1C0D2607" w:rsidR="00B77317" w:rsidRPr="00CD1539" w:rsidRDefault="00DB2727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 Study</w:t>
                  </w:r>
                </w:p>
                <w:p w14:paraId="57CF30AE" w14:textId="6550EDD8" w:rsidR="00B77317" w:rsidRPr="006A441F" w:rsidRDefault="00DB2727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4704C64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79AE142C" w14:textId="527271AD" w:rsidR="00B77317" w:rsidRDefault="00DB2727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0B25F9A8" w14:textId="19204413" w:rsidR="00DB2727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034753" w:history="1">
                        <w:r w:rsidR="00DB2727" w:rsidRPr="00862B4F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DB2727">
                          <w:rPr>
                            <w:noProof/>
                            <w:webHidden/>
                          </w:rPr>
                          <w:tab/>
                        </w:r>
                        <w:r w:rsidR="00DB272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B2727">
                          <w:rPr>
                            <w:noProof/>
                            <w:webHidden/>
                          </w:rPr>
                          <w:instrText xml:space="preserve"> PAGEREF _Toc242034753 \h </w:instrText>
                        </w:r>
                        <w:r w:rsidR="00DB2727">
                          <w:rPr>
                            <w:noProof/>
                            <w:webHidden/>
                          </w:rPr>
                        </w:r>
                        <w:r w:rsidR="00DB272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DB2727">
                          <w:rPr>
                            <w:noProof/>
                            <w:webHidden/>
                          </w:rPr>
                          <w:t>1</w:t>
                        </w:r>
                        <w:r w:rsidR="00DB272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AE75DAD" w14:textId="070CDB2C" w:rsidR="00DB2727" w:rsidRDefault="00DB272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4754" w:history="1">
                        <w:r w:rsidRPr="00862B4F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_Toc242034754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9017FCE" w14:textId="3B34A517" w:rsidR="00DB2727" w:rsidRDefault="00DB272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4755" w:history="1">
                        <w:r w:rsidRPr="00862B4F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_Toc242034755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990C007" w14:textId="4F6044FE" w:rsidR="00DB2727" w:rsidRDefault="00DB272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4756" w:history="1">
                        <w:r w:rsidRPr="00862B4F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_Toc242034756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1239D3F" w14:textId="2C940A85" w:rsidR="00DB2727" w:rsidRDefault="00DB272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4757" w:history="1">
                        <w:r w:rsidRPr="00862B4F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_Toc242034757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E541F0D" w14:textId="110AC317" w:rsidR="00DB2727" w:rsidRDefault="00DB272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4758" w:history="1">
                        <w:r w:rsidRPr="00862B4F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_Toc242034758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C38132A" w14:textId="295C21BD" w:rsidR="00DB2727" w:rsidRDefault="00DB272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4759" w:history="1">
                        <w:r w:rsidRPr="00862B4F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_Toc242034759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E43DE3D" w14:textId="2E78D167" w:rsidR="00DB2727" w:rsidRDefault="00DB272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34760" w:history="1">
                        <w:r w:rsidRPr="00862B4F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_Toc242034760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648DDC3" w14:textId="6CB1BBE6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732F8E43" w14:textId="77777777" w:rsidR="00F448BC" w:rsidRDefault="00F448BC" w:rsidP="00A5373F"/>
        </w:tc>
      </w:tr>
      <w:tr w:rsidR="00F448BC" w14:paraId="70E5053A" w14:textId="77777777" w:rsidTr="00BE081A">
        <w:trPr>
          <w:cantSplit/>
          <w:trHeight w:val="3924"/>
        </w:trPr>
        <w:tc>
          <w:tcPr>
            <w:tcW w:w="6285" w:type="dxa"/>
          </w:tcPr>
          <w:p w14:paraId="5B990CB5" w14:textId="43E2C1D9" w:rsidR="00C27B5D" w:rsidRDefault="00DB2727" w:rsidP="00C27B5D">
            <w:pPr>
              <w:pStyle w:val="Heading1"/>
            </w:pPr>
            <w:bookmarkStart w:id="0" w:name="_Toc242034753"/>
            <w:r>
              <w:t>Description</w:t>
            </w:r>
            <w:bookmarkEnd w:id="0"/>
          </w:p>
          <w:p w14:paraId="19896A5A" w14:textId="6B9501B9" w:rsidR="00F448BC" w:rsidRPr="00E65D6E" w:rsidRDefault="00DB2727" w:rsidP="00FF408C">
            <w:r>
              <w:t>Static structural analysis of one 6061-T6 aluminium hexapod leg subjected to a 50N downward load. This case evaluates the structural response under a substantially increased static load relative to the nominal 10N case.</w:t>
            </w:r>
          </w:p>
        </w:tc>
        <w:tc>
          <w:tcPr>
            <w:tcW w:w="4713" w:type="dxa"/>
            <w:vMerge/>
          </w:tcPr>
          <w:p w14:paraId="47C1CD12" w14:textId="77777777" w:rsidR="00F448BC" w:rsidRPr="00A33AA4" w:rsidRDefault="00F448BC" w:rsidP="00840CC7">
            <w:pPr>
              <w:pStyle w:val="TOC3"/>
            </w:pPr>
          </w:p>
        </w:tc>
      </w:tr>
    </w:tbl>
    <w:p w14:paraId="1D066C2C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6167553E" w14:textId="77777777" w:rsidTr="00DD03CF">
        <w:tc>
          <w:tcPr>
            <w:tcW w:w="11016" w:type="dxa"/>
          </w:tcPr>
          <w:p w14:paraId="1A708F41" w14:textId="3A162E8D" w:rsidR="00343025" w:rsidRDefault="00DB2727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034754"/>
            <w:r>
              <w:lastRenderedPageBreak/>
              <w:t>Assumptions</w:t>
            </w:r>
            <w:bookmarkEnd w:id="4"/>
          </w:p>
          <w:p w14:paraId="29C0B833" w14:textId="2F65B2BC" w:rsidR="00A96F2C" w:rsidRDefault="00A96F2C" w:rsidP="00A96F2C"/>
        </w:tc>
      </w:tr>
    </w:tbl>
    <w:p w14:paraId="543E07C2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7127E130" w14:textId="77777777" w:rsidTr="00ED5A01">
        <w:tc>
          <w:tcPr>
            <w:tcW w:w="11016" w:type="dxa"/>
          </w:tcPr>
          <w:p w14:paraId="6ABC8E51" w14:textId="28486A17" w:rsidR="00FF408C" w:rsidRDefault="00DB2727" w:rsidP="00FF408C">
            <w:pPr>
              <w:pStyle w:val="Heading1"/>
            </w:pPr>
            <w:bookmarkStart w:id="5" w:name="_Toc242034755"/>
            <w:r>
              <w:t>Model Information</w:t>
            </w:r>
            <w:bookmarkEnd w:id="5"/>
          </w:p>
          <w:p w14:paraId="5EACA865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C23EE9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415A066F" w14:textId="77777777" w:rsidTr="00077EA0">
                    <w:tc>
                      <w:tcPr>
                        <w:tcW w:w="8640" w:type="dxa"/>
                      </w:tcPr>
                      <w:p w14:paraId="20C504E8" w14:textId="55DD8376" w:rsidR="00077EA0" w:rsidRDefault="00DB2727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2E0922C8" wp14:editId="3A6B8299">
                              <wp:extent cx="5349240" cy="3942715"/>
                              <wp:effectExtent l="0" t="0" r="3810" b="635"/>
                              <wp:docPr id="2012395484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12395484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9427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5B5951C" w14:textId="2AC73767" w:rsidR="00C16188" w:rsidRDefault="00DB2727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</w:t>
                  </w:r>
                </w:p>
                <w:p w14:paraId="12262346" w14:textId="7BBF8067" w:rsidR="00C16188" w:rsidRDefault="00DB2727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14CEBA4D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9845571" w14:textId="39698617" w:rsidR="00C16188" w:rsidRPr="0044448A" w:rsidRDefault="00DB2727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31E5E998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CDE52D" w14:textId="5104A25A" w:rsidR="00C16188" w:rsidRDefault="00DB2727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DDDAF2" w14:textId="451AEDC4" w:rsidR="00C16188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254976" w14:textId="33F841AB" w:rsidR="00C16188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7FFBA5" w14:textId="42F86DD1" w:rsidR="00C16188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234318FE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C3F4169" w14:textId="5E7AB9D6" w:rsidR="00C16188" w:rsidRDefault="00DB2727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01BD4725" w14:textId="025AFB53" w:rsidR="004B3022" w:rsidRPr="0044448A" w:rsidRDefault="00DB2727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684D4E" wp14:editId="4F5FBE3E">
                        <wp:extent cx="1562735" cy="1151890"/>
                        <wp:effectExtent l="0" t="0" r="0" b="0"/>
                        <wp:docPr id="36062487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062487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51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5EFC6E" w14:textId="7868C1B7" w:rsidR="00C16188" w:rsidRPr="0044448A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AD934B" w14:textId="77777777" w:rsidR="00DB2727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Mass:0.00670318 kg</w:t>
                  </w:r>
                </w:p>
                <w:p w14:paraId="35CDB1E4" w14:textId="77777777" w:rsidR="00DB2727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Volume:2.48266e-06 m^3</w:t>
                  </w:r>
                </w:p>
                <w:p w14:paraId="1DE06BBA" w14:textId="77777777" w:rsidR="00DB2727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7C0417A9" w14:textId="77777777" w:rsidR="00DB2727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Weight:0.0656912 N</w:t>
                  </w:r>
                </w:p>
                <w:p w14:paraId="3806E553" w14:textId="45918E12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72C260" w14:textId="77777777" w:rsidR="00DB2727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C:\Users\E.Kay\ANTARES PROJECT\HEXAPOD\Leg_Triangle.SLDPRT</w:t>
                  </w:r>
                </w:p>
                <w:p w14:paraId="7B987811" w14:textId="58978303" w:rsidR="00C16188" w:rsidRPr="0044448A" w:rsidRDefault="00DB27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3 17:27:41 2026</w:t>
                  </w:r>
                </w:p>
              </w:tc>
            </w:tr>
          </w:tbl>
          <w:p w14:paraId="3F6A6EC2" w14:textId="61079944" w:rsidR="00FF408C" w:rsidRDefault="00FF408C" w:rsidP="00A96F2C"/>
        </w:tc>
      </w:tr>
      <w:bookmarkEnd w:id="1"/>
      <w:bookmarkEnd w:id="2"/>
      <w:bookmarkEnd w:id="3"/>
    </w:tbl>
    <w:p w14:paraId="275DF138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BA1FCDA" w14:textId="77777777" w:rsidTr="005273D5">
        <w:trPr>
          <w:trHeight w:val="4158"/>
        </w:trPr>
        <w:tc>
          <w:tcPr>
            <w:tcW w:w="11136" w:type="dxa"/>
          </w:tcPr>
          <w:p w14:paraId="59FBBD65" w14:textId="4FC02AFA" w:rsidR="00E80CD9" w:rsidRPr="00AC3438" w:rsidRDefault="00DB2727" w:rsidP="000A7C6B">
            <w:pPr>
              <w:pStyle w:val="Heading1"/>
            </w:pPr>
            <w:bookmarkStart w:id="6" w:name="_Toc243733144"/>
            <w:bookmarkStart w:id="7" w:name="_Toc245020112"/>
            <w:bookmarkStart w:id="8" w:name="_Toc245020144"/>
            <w:bookmarkStart w:id="9" w:name="_Toc242034756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076A4D2D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9DB38B" w14:textId="4A048E7A" w:rsidR="00E80CD9" w:rsidRPr="003E6C57" w:rsidRDefault="00DB2727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FDABE5" w14:textId="005F1401" w:rsidR="00E80CD9" w:rsidRPr="003E6C57" w:rsidRDefault="00DB272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BB84636" w14:textId="3C98B3E3" w:rsidR="00E80CD9" w:rsidRPr="003E6C57" w:rsidRDefault="00DB272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5AE4BD8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41F7CBC" w14:textId="068538C6" w:rsidR="00E80CD9" w:rsidRPr="00577134" w:rsidRDefault="00DB2727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FDFB7EE" wp14:editId="337FF827">
                        <wp:extent cx="1904365" cy="1403985"/>
                        <wp:effectExtent l="0" t="0" r="635" b="5715"/>
                        <wp:docPr id="33055105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055105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03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4A670A2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700F36B" w14:textId="344F723A" w:rsidR="00E80CD9" w:rsidRPr="00BE6656" w:rsidRDefault="00DB2727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870F6A" w14:textId="68C7C5D2" w:rsidR="00E80CD9" w:rsidRPr="00BE6656" w:rsidRDefault="00DB27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6061-T6 (SS)</w:t>
                        </w:r>
                      </w:p>
                    </w:tc>
                  </w:tr>
                  <w:tr w:rsidR="00DB2727" w:rsidRPr="00577134" w14:paraId="0A08963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07F06E9" w14:textId="067747D3" w:rsidR="00DB2727" w:rsidRDefault="00DB272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43901D8" w14:textId="290B1197" w:rsidR="00DB2727" w:rsidRDefault="00DB27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B2727" w:rsidRPr="00577134" w14:paraId="25F3E8F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715604" w14:textId="193D18AF" w:rsidR="00DB2727" w:rsidRDefault="00DB272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AFDCED0" w14:textId="57E8B9F4" w:rsidR="00DB2727" w:rsidRDefault="00DB27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DB2727" w:rsidRPr="00577134" w14:paraId="7C3B38E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8D056E" w14:textId="0704219D" w:rsidR="00DB2727" w:rsidRDefault="00DB272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160143" w14:textId="448A3005" w:rsidR="00DB2727" w:rsidRDefault="00DB27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2.75e+08 N/m^2</w:t>
                        </w:r>
                      </w:p>
                    </w:tc>
                  </w:tr>
                  <w:tr w:rsidR="00DB2727" w:rsidRPr="00577134" w14:paraId="082D6AA4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36854E2" w14:textId="5160D498" w:rsidR="00DB2727" w:rsidRDefault="00DB272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8D34C0" w14:textId="0AC89BD8" w:rsidR="00DB2727" w:rsidRDefault="00DB27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3.1e+08 N/m^2</w:t>
                        </w:r>
                      </w:p>
                    </w:tc>
                  </w:tr>
                </w:tbl>
                <w:p w14:paraId="6DFE7B2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56C744FC" w14:textId="64965819" w:rsidR="00E80CD9" w:rsidRPr="00577134" w:rsidRDefault="00DB272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1(Boss-Extrude1)(Leg_Triangle)</w:t>
                  </w:r>
                </w:p>
              </w:tc>
            </w:tr>
          </w:tbl>
          <w:p w14:paraId="6BF54697" w14:textId="6863A266" w:rsidR="00E80CD9" w:rsidRDefault="00E80CD9" w:rsidP="000A7C6B"/>
        </w:tc>
      </w:tr>
      <w:bookmarkEnd w:id="6"/>
      <w:bookmarkEnd w:id="7"/>
      <w:bookmarkEnd w:id="8"/>
    </w:tbl>
    <w:p w14:paraId="506E038C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17F3CD6" w14:textId="77777777" w:rsidTr="00452CBC">
        <w:tc>
          <w:tcPr>
            <w:tcW w:w="11016" w:type="dxa"/>
          </w:tcPr>
          <w:p w14:paraId="278AEF39" w14:textId="054D4319" w:rsidR="005273D5" w:rsidRPr="00AF1A58" w:rsidRDefault="00DB2727" w:rsidP="000A7C6B">
            <w:pPr>
              <w:pStyle w:val="Heading1"/>
              <w:rPr>
                <w:b w:val="0"/>
                <w:bCs w:val="0"/>
              </w:rPr>
            </w:pPr>
            <w:bookmarkStart w:id="10" w:name="_Toc242034757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DB2727" w14:paraId="6F7FE652" w14:textId="77777777" w:rsidTr="001F27C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8081DA0" w14:textId="3FDADD1D" w:rsidR="00DB2727" w:rsidRPr="004E282D" w:rsidRDefault="00DB272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0A653448" w14:textId="1814AB91" w:rsidR="00DB2727" w:rsidRPr="004E282D" w:rsidRDefault="00DB27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CFB4B2E" w14:textId="561C37E7" w:rsidR="00DB2727" w:rsidRPr="004E282D" w:rsidRDefault="00DB27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B2727" w14:paraId="37D2C5A1" w14:textId="77777777" w:rsidTr="007239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18B3C3FD" w14:textId="02B7386D" w:rsidR="00DB2727" w:rsidRPr="00AD5FBA" w:rsidRDefault="00DB272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Fixed-3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43727F7A" w14:textId="20947A14" w:rsidR="00DB2727" w:rsidRPr="006208CB" w:rsidRDefault="00DB272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B1C0B55" wp14:editId="43C9E5C1">
                        <wp:extent cx="1772285" cy="1306195"/>
                        <wp:effectExtent l="0" t="0" r="0" b="8255"/>
                        <wp:docPr id="774538269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4538269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06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DB2727" w14:paraId="5C508CC8" w14:textId="77777777" w:rsidTr="00DB272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415A8F6" w14:textId="33CFEB56" w:rsidR="00DB2727" w:rsidRPr="00BE6656" w:rsidRDefault="00DB2727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DFFE065" w14:textId="4A840168" w:rsidR="00DB2727" w:rsidRPr="00154A1A" w:rsidRDefault="00DB27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DB2727" w14:paraId="1B5A55C1" w14:textId="77777777" w:rsidTr="00DB272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BE1A7D4" w14:textId="73989F75" w:rsidR="00DB2727" w:rsidRDefault="00DB272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AF02F7A" w14:textId="412A3D3F" w:rsidR="00DB2727" w:rsidRDefault="00DB27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10F59145" w14:textId="77777777" w:rsidR="00DB2727" w:rsidRPr="004C6DEB" w:rsidRDefault="00DB2727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22C70E86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DB2727" w14:paraId="3B655D25" w14:textId="77777777" w:rsidTr="00711E7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984F9BB" w14:textId="341C19FB" w:rsidR="00DB2727" w:rsidRPr="004E282D" w:rsidRDefault="00DB272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D6D469D" w14:textId="458F6205" w:rsidR="00DB2727" w:rsidRPr="004E282D" w:rsidRDefault="00DB27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C001D00" w14:textId="0CABCF55" w:rsidR="00DB2727" w:rsidRPr="004E282D" w:rsidRDefault="00DB27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B2727" w14:paraId="0BC0F38F" w14:textId="77777777" w:rsidTr="006D4D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3AB32D9B" w14:textId="7803B0F5" w:rsidR="00DB2727" w:rsidRPr="00F42DD1" w:rsidRDefault="00DB272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Force-3 (:Per item: 50 N:)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06E972FF" w14:textId="324E6E60" w:rsidR="00DB2727" w:rsidRPr="006208CB" w:rsidRDefault="00DB272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5ED1DE3" wp14:editId="6C062BC4">
                        <wp:extent cx="1907540" cy="1405890"/>
                        <wp:effectExtent l="0" t="0" r="0" b="3810"/>
                        <wp:docPr id="731373777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1373777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05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DB2727" w14:paraId="39A2433B" w14:textId="77777777" w:rsidTr="00DB272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177E9B4" w14:textId="01085162" w:rsidR="00DB2727" w:rsidRPr="00BE6656" w:rsidRDefault="00DB2727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04D898B" w14:textId="3726DE2A" w:rsidR="00DB2727" w:rsidRPr="00B77EA3" w:rsidRDefault="00DB27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DB2727" w14:paraId="126658F5" w14:textId="77777777" w:rsidTr="00DB272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ABD9E54" w14:textId="7B6F6EC4" w:rsidR="00DB2727" w:rsidRDefault="00DB272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76FADAA" w14:textId="7CF94525" w:rsidR="00DB2727" w:rsidRDefault="00DB27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DB2727" w14:paraId="54EA26D3" w14:textId="77777777" w:rsidTr="00DB272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75CDE49" w14:textId="35E05793" w:rsidR="00DB2727" w:rsidRDefault="00DB272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0C872D4" w14:textId="7A8C83F5" w:rsidR="00DB2727" w:rsidRDefault="00DB27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50 N</w:t>
                        </w:r>
                      </w:p>
                    </w:tc>
                  </w:tr>
                </w:tbl>
                <w:p w14:paraId="17073D22" w14:textId="77777777" w:rsidR="00DB2727" w:rsidRDefault="00DB272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0A992DD0" w14:textId="1ECD3DA5" w:rsidR="005273D5" w:rsidRDefault="005273D5" w:rsidP="000A7C6B">
            <w:pPr>
              <w:rPr>
                <w:rStyle w:val="Strong"/>
              </w:rPr>
            </w:pPr>
          </w:p>
        </w:tc>
      </w:tr>
    </w:tbl>
    <w:p w14:paraId="19E67602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86AA444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949FAD3" w14:textId="3F8427DC" w:rsidR="00A61A59" w:rsidRDefault="00DB2727" w:rsidP="000A7C6B">
            <w:pPr>
              <w:pStyle w:val="Heading1"/>
            </w:pPr>
            <w:bookmarkStart w:id="11" w:name="_Toc242034758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AF2E013" w14:textId="77777777" w:rsidTr="00DB27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285128" w14:textId="51232DD9" w:rsidR="00A9531D" w:rsidRDefault="00DB2727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BE69F0" w14:textId="753980FE" w:rsidR="00A9531D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DB2727" w14:paraId="073B07ED" w14:textId="77777777" w:rsidTr="00DB272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5E3161" w14:textId="7EABBA7A" w:rsidR="00DB2727" w:rsidRDefault="00DB2727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992C08" w14:textId="1D1DE10B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DB2727" w14:paraId="739016A8" w14:textId="77777777" w:rsidTr="00DB27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6945A4" w14:textId="79C21294" w:rsidR="00DB2727" w:rsidRDefault="00DB2727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A1719B" w14:textId="254FB92B" w:rsidR="00DB2727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B2727" w14:paraId="5F681F1F" w14:textId="77777777" w:rsidTr="00DB272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E900BB" w14:textId="387ECF24" w:rsidR="00DB2727" w:rsidRDefault="00DB2727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CDCE17" w14:textId="73DD5A9D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DB2727" w14:paraId="68D207DD" w14:textId="77777777" w:rsidTr="00DB27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7E7E01" w14:textId="5C848B11" w:rsidR="00DB2727" w:rsidRDefault="00DB2727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B4A2AF" w14:textId="63D7E696" w:rsidR="00DB2727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DB2727" w14:paraId="52123A86" w14:textId="77777777" w:rsidTr="00DB272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DE6916" w14:textId="205C094A" w:rsidR="00DB2727" w:rsidRDefault="00DB2727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724D75" w14:textId="05DD10DC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1.35465 mm</w:t>
                  </w:r>
                </w:p>
              </w:tc>
            </w:tr>
            <w:tr w:rsidR="00DB2727" w14:paraId="16CFF74F" w14:textId="77777777" w:rsidTr="00DB272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48AC73" w14:textId="434F4B52" w:rsidR="00DB2727" w:rsidRDefault="00DB2727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0CB031" w14:textId="5409566A" w:rsidR="00DB2727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0.0677323 mm</w:t>
                  </w:r>
                </w:p>
              </w:tc>
            </w:tr>
            <w:tr w:rsidR="00DB2727" w14:paraId="5FCBE64E" w14:textId="77777777" w:rsidTr="00DB272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85DFB2" w14:textId="2C4F20CB" w:rsidR="00DB2727" w:rsidRDefault="00DB2727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E379FF" w14:textId="72A9D925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428B021C" w14:textId="77777777" w:rsidR="00690657" w:rsidRDefault="00690657" w:rsidP="00690657"/>
          <w:p w14:paraId="69DCB167" w14:textId="7560B780" w:rsidR="00A9531D" w:rsidRPr="00690657" w:rsidRDefault="00DB2727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FAE49E6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8EB653" w14:textId="02FAE3CD" w:rsidR="007107BE" w:rsidRDefault="00DB2727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7F57C4C" w14:textId="59DF50C7" w:rsidR="007107BE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13114</w:t>
                  </w:r>
                </w:p>
              </w:tc>
            </w:tr>
            <w:tr w:rsidR="00DB2727" w14:paraId="336AA5A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E7692C" w14:textId="1D62B657" w:rsidR="00DB2727" w:rsidRDefault="00DB2727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BA76C1" w14:textId="6EF9EEEF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7741</w:t>
                  </w:r>
                </w:p>
              </w:tc>
            </w:tr>
            <w:tr w:rsidR="00DB2727" w14:paraId="4A02859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87D09E" w14:textId="5DCC1187" w:rsidR="00DB2727" w:rsidRDefault="00DB2727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5AF8AA" w14:textId="78C944CD" w:rsidR="00DB2727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4.157</w:t>
                  </w:r>
                </w:p>
              </w:tc>
            </w:tr>
            <w:tr w:rsidR="00DB2727" w14:paraId="308C6CC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7D2CCB" w14:textId="163634B6" w:rsidR="00DB2727" w:rsidRDefault="00DB2727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2C3F7E" w14:textId="3890EDDA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99.8</w:t>
                  </w:r>
                </w:p>
              </w:tc>
            </w:tr>
            <w:tr w:rsidR="00DB2727" w14:paraId="3236514B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184B92" w14:textId="68D9777F" w:rsidR="00DB2727" w:rsidRDefault="00DB2727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17EEF0" w14:textId="79CA2763" w:rsidR="00DB2727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DB2727" w14:paraId="097F04A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243888B" w14:textId="68E24093" w:rsidR="00DB2727" w:rsidRDefault="00DB2727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D9E6FA" w14:textId="4AD4334C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DB2727" w14:paraId="6A913FD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3BD2AD" w14:textId="614B8C86" w:rsidR="00DB2727" w:rsidRDefault="00DB2727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0E243E" w14:textId="2A5AD3F6" w:rsidR="00DB2727" w:rsidRDefault="00DB27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00:00:10</w:t>
                  </w:r>
                </w:p>
              </w:tc>
            </w:tr>
            <w:tr w:rsidR="00DB2727" w14:paraId="3C24763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5991D2" w14:textId="5DD8C2E6" w:rsidR="00DB2727" w:rsidRDefault="00DB2727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3C08A6" w14:textId="77777777" w:rsidR="00DB2727" w:rsidRDefault="00DB27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13599A8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55D1AC" w14:textId="32DF7A65" w:rsidR="00D803B1" w:rsidRDefault="00DB2727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267405F" wp14:editId="578522FD">
                        <wp:extent cx="6711315" cy="3518535"/>
                        <wp:effectExtent l="0" t="0" r="0" b="5715"/>
                        <wp:docPr id="1126364175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6364175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18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654090" w14:textId="62693C99" w:rsidR="00A61A59" w:rsidRPr="00F077CB" w:rsidRDefault="00A61A59" w:rsidP="000A7C6B"/>
        </w:tc>
      </w:tr>
    </w:tbl>
    <w:p w14:paraId="2F2A7C8A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12DA032C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BF87E19" w14:textId="034728BE" w:rsidR="00EC2432" w:rsidRDefault="00DB2727" w:rsidP="000A7C6B">
            <w:pPr>
              <w:pStyle w:val="Heading1"/>
            </w:pPr>
            <w:bookmarkStart w:id="12" w:name="_Toc243733152"/>
            <w:bookmarkStart w:id="13" w:name="_Toc245020120"/>
            <w:bookmarkStart w:id="14" w:name="_Toc245020152"/>
            <w:bookmarkStart w:id="15" w:name="_Toc242034759"/>
            <w:r>
              <w:lastRenderedPageBreak/>
              <w:t>Study Results</w:t>
            </w:r>
            <w:bookmarkEnd w:id="15"/>
          </w:p>
          <w:p w14:paraId="120C0C62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2840"/>
              <w:gridCol w:w="2729"/>
              <w:gridCol w:w="2708"/>
            </w:tblGrid>
            <w:tr w:rsidR="00DB2727" w14:paraId="11965BF5" w14:textId="77777777" w:rsidTr="001902E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4F6F88" w14:textId="39EEFC66" w:rsidR="00DB2727" w:rsidRDefault="00DB2727" w:rsidP="00DB272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F767119" w14:textId="10856B7D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DDAADD" w14:textId="704E70DF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BF0D7DE" w14:textId="5564E85B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B2727" w14:paraId="65FE0A0F" w14:textId="77777777" w:rsidTr="001902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05286AB" w14:textId="08AC9238" w:rsidR="00DB2727" w:rsidRPr="004D2956" w:rsidRDefault="00DB2727" w:rsidP="00DB272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9051E99" w14:textId="3B6825DB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C34C79B" w14:textId="77777777" w:rsidR="00DB2727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4.980e+01N/m^2</w:t>
                  </w:r>
                </w:p>
                <w:p w14:paraId="24738A35" w14:textId="3FDA6478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8499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ACFD986" w14:textId="77777777" w:rsidR="00DB2727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1.990e+06N/m^2</w:t>
                  </w:r>
                </w:p>
                <w:p w14:paraId="7F89D6B0" w14:textId="02D8A255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</w:t>
                  </w:r>
                </w:p>
              </w:tc>
            </w:tr>
            <w:tr w:rsidR="00DB2727" w14:paraId="5DBE65DA" w14:textId="77777777" w:rsidTr="001902E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D4BF7C" w14:textId="09F1C08F" w:rsidR="00DB2727" w:rsidRDefault="00DB2727" w:rsidP="00DB272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A74E04E" wp14:editId="79269526">
                        <wp:extent cx="6858000" cy="3595370"/>
                        <wp:effectExtent l="0" t="0" r="0" b="5080"/>
                        <wp:docPr id="131403729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403729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C2D050" w14:textId="7BCF59A5" w:rsidR="00DB2727" w:rsidRPr="004D2956" w:rsidRDefault="00DB2727" w:rsidP="00DB272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Study-Stress-Stress</w:t>
                  </w:r>
                </w:p>
              </w:tc>
            </w:tr>
          </w:tbl>
          <w:p w14:paraId="0C1DE08A" w14:textId="77777777" w:rsidR="00DB2727" w:rsidRDefault="00DB272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49"/>
              <w:gridCol w:w="3256"/>
              <w:gridCol w:w="2515"/>
              <w:gridCol w:w="2118"/>
            </w:tblGrid>
            <w:tr w:rsidR="00DB2727" w14:paraId="722981C2" w14:textId="77777777" w:rsidTr="001902E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56FA148" w14:textId="427A750C" w:rsidR="00DB2727" w:rsidRDefault="00DB2727" w:rsidP="00DB272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8AF516" w14:textId="0371AB9B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BE93418" w14:textId="012F0955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C805429" w14:textId="19AAA8CD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B2727" w14:paraId="77AEF778" w14:textId="77777777" w:rsidTr="001902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D63D9A7" w14:textId="6C0240D0" w:rsidR="00DB2727" w:rsidRPr="004D2956" w:rsidRDefault="00DB2727" w:rsidP="00DB272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AA19DFB" w14:textId="3E1241BE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F1A8490" w14:textId="77777777" w:rsidR="00DB2727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65367681" w14:textId="675C8A03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AABB421" w14:textId="77777777" w:rsidR="00DB2727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1.011e-03mm</w:t>
                  </w:r>
                </w:p>
                <w:p w14:paraId="756D2846" w14:textId="782A020B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89</w:t>
                  </w:r>
                </w:p>
              </w:tc>
            </w:tr>
            <w:tr w:rsidR="00DB2727" w14:paraId="12BD6519" w14:textId="77777777" w:rsidTr="001902E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E58A21F" w14:textId="20F93ECC" w:rsidR="00DB2727" w:rsidRDefault="00DB2727" w:rsidP="00DB272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4EAEA29" wp14:editId="0A051CB6">
                        <wp:extent cx="6858000" cy="3595370"/>
                        <wp:effectExtent l="0" t="0" r="0" b="5080"/>
                        <wp:docPr id="1526363505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6363505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950258C" w14:textId="722B08E9" w:rsidR="00DB2727" w:rsidRPr="004D2956" w:rsidRDefault="00DB2727" w:rsidP="00DB272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Study-Displacement-Displacement</w:t>
                  </w:r>
                </w:p>
              </w:tc>
            </w:tr>
          </w:tbl>
          <w:p w14:paraId="43CB18C7" w14:textId="77777777" w:rsidR="00DB2727" w:rsidRDefault="00DB272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DB2727" w14:paraId="4151D399" w14:textId="77777777" w:rsidTr="00DB272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7FF66B" w14:textId="76AFA6CF" w:rsidR="00DB2727" w:rsidRDefault="00DB2727" w:rsidP="00DB2727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AF2602" w14:textId="040AF332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DB2727" w14:paraId="0FE7464E" w14:textId="77777777" w:rsidTr="00C0561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2F693F" w14:textId="7DD2937E" w:rsidR="00DB2727" w:rsidRPr="004D2956" w:rsidRDefault="00DB2727" w:rsidP="00DB272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D40596" w14:textId="434FFDF0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DB2727" w14:paraId="155AA15F" w14:textId="77777777" w:rsidTr="00DB272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680C6B9" w14:textId="21FEE236" w:rsidR="00DB2727" w:rsidRDefault="00DB2727" w:rsidP="00DB272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4A390430" wp14:editId="4AB1216D">
                        <wp:extent cx="6858000" cy="3595370"/>
                        <wp:effectExtent l="0" t="0" r="0" b="5080"/>
                        <wp:docPr id="677656325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7656325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5547D61" w14:textId="51A067B0" w:rsidR="00DB2727" w:rsidRPr="004D2956" w:rsidRDefault="00DB2727" w:rsidP="00DB272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Study-Displacement-Deformation</w:t>
                  </w:r>
                </w:p>
              </w:tc>
            </w:tr>
          </w:tbl>
          <w:p w14:paraId="45B77D59" w14:textId="77777777" w:rsidR="00DB2727" w:rsidRDefault="00DB272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50"/>
              <w:gridCol w:w="3077"/>
              <w:gridCol w:w="2517"/>
              <w:gridCol w:w="2494"/>
            </w:tblGrid>
            <w:tr w:rsidR="00DB2727" w14:paraId="2C7012D8" w14:textId="77777777" w:rsidTr="001902E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700844" w14:textId="290F9E9E" w:rsidR="00DB2727" w:rsidRDefault="00DB2727" w:rsidP="00DB2727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DFA110A" w14:textId="09EC533C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6C7B88" w14:textId="5901DEE5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5CBF482" w14:textId="65457FA8" w:rsidR="00DB2727" w:rsidRDefault="00DB2727" w:rsidP="00DB27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B2727" w14:paraId="2686C4EE" w14:textId="77777777" w:rsidTr="001902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28FA66F" w14:textId="33387F06" w:rsidR="00DB2727" w:rsidRPr="004D2956" w:rsidRDefault="00DB2727" w:rsidP="00DB272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BF0D27B" w14:textId="28D03B4C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897786C" w14:textId="77777777" w:rsidR="00DB2727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1.382e+02</w:t>
                  </w:r>
                </w:p>
                <w:p w14:paraId="20C79094" w14:textId="05F37518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07351F2" w14:textId="77777777" w:rsidR="00DB2727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5.523e+06</w:t>
                  </w:r>
                </w:p>
                <w:p w14:paraId="230233B7" w14:textId="431B9E9C" w:rsidR="00DB2727" w:rsidRPr="004D2956" w:rsidRDefault="00DB2727" w:rsidP="00DB27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8499</w:t>
                  </w:r>
                </w:p>
              </w:tc>
            </w:tr>
            <w:tr w:rsidR="00DB2727" w14:paraId="086A377F" w14:textId="77777777" w:rsidTr="001902E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B3DA2F3" w14:textId="7D2FBF19" w:rsidR="00DB2727" w:rsidRDefault="00DB2727" w:rsidP="00DB272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2BC32E0D" wp14:editId="33B87FF8">
                        <wp:extent cx="6858000" cy="3595370"/>
                        <wp:effectExtent l="0" t="0" r="0" b="5080"/>
                        <wp:docPr id="45287429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287429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95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A0F881" w14:textId="7BFC2A07" w:rsidR="00DB2727" w:rsidRPr="004D2956" w:rsidRDefault="00DB2727" w:rsidP="00DB272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Leg_Triangle-SimulationXpress Study-Factor of Safety-Factor of Safety</w:t>
                  </w:r>
                </w:p>
              </w:tc>
            </w:tr>
          </w:tbl>
          <w:p w14:paraId="40EDC6E6" w14:textId="77777777" w:rsidR="00DB2727" w:rsidRPr="000B04D4" w:rsidRDefault="00DB2727" w:rsidP="000A7C6B"/>
          <w:bookmarkEnd w:id="12"/>
          <w:bookmarkEnd w:id="13"/>
          <w:bookmarkEnd w:id="14"/>
          <w:p w14:paraId="405187F8" w14:textId="2272FF7B" w:rsidR="00EC2432" w:rsidRDefault="00EC2432" w:rsidP="000A7C6B"/>
        </w:tc>
      </w:tr>
    </w:tbl>
    <w:p w14:paraId="50B86CCD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6654FAF4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E32C8B1" w14:textId="4BA1BD89" w:rsidR="000B1701" w:rsidRDefault="00DB2727" w:rsidP="000A7C6B">
            <w:pPr>
              <w:pStyle w:val="Heading1"/>
            </w:pPr>
            <w:bookmarkStart w:id="16" w:name="_Toc242034760"/>
            <w:r>
              <w:t>Conclusion</w:t>
            </w:r>
            <w:bookmarkEnd w:id="16"/>
          </w:p>
          <w:p w14:paraId="69B1D569" w14:textId="06F912A7" w:rsidR="000B1701" w:rsidRDefault="00DB2727" w:rsidP="000A7C6B">
            <w:r>
              <w:t>Under the applied 50N load, the leg remains within the defined material strength limit. Maximum displacement was 1.011e-3mm and minimum factor of safety was 138.196. The results indicate that the leg maintains a substantial structural margin under the tested loading condition.</w:t>
            </w:r>
          </w:p>
        </w:tc>
      </w:tr>
    </w:tbl>
    <w:p w14:paraId="79C34E7E" w14:textId="5C05480F" w:rsidR="00AC3438" w:rsidRPr="00AC3438" w:rsidRDefault="00AC3438" w:rsidP="00FE0924"/>
    <w:sectPr w:rsidR="00AC3438" w:rsidRPr="00AC3438" w:rsidSect="00DB2727">
      <w:footerReference w:type="defaul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C27C" w14:textId="77777777" w:rsidR="007C7498" w:rsidRDefault="007C7498" w:rsidP="00F25CD7">
      <w:pPr>
        <w:spacing w:after="0" w:line="240" w:lineRule="auto"/>
      </w:pPr>
      <w:r>
        <w:separator/>
      </w:r>
    </w:p>
  </w:endnote>
  <w:endnote w:type="continuationSeparator" w:id="0">
    <w:p w14:paraId="2F32C0CC" w14:textId="77777777" w:rsidR="007C7498" w:rsidRDefault="007C7498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35116B37" w14:textId="77777777" w:rsidTr="003E1AE9">
      <w:tc>
        <w:tcPr>
          <w:tcW w:w="867" w:type="pct"/>
        </w:tcPr>
        <w:p w14:paraId="3ADCAC7F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5A8DE7C" wp14:editId="2A6C0C3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ED26193" w14:textId="0DC9889B" w:rsidR="00FD315C" w:rsidRDefault="00DB2727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27F60B49" w14:textId="5FCAC00C" w:rsidR="00FD315C" w:rsidRDefault="00DB2727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Leg_Triangle</w:t>
          </w:r>
        </w:p>
      </w:tc>
      <w:tc>
        <w:tcPr>
          <w:tcW w:w="0" w:type="auto"/>
          <w:vAlign w:val="bottom"/>
        </w:tcPr>
        <w:p w14:paraId="251BC2EB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84AFF82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221E94C6" w14:textId="77777777" w:rsidTr="00BF0BC4">
      <w:tc>
        <w:tcPr>
          <w:tcW w:w="1908" w:type="dxa"/>
        </w:tcPr>
        <w:p w14:paraId="178BE139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E1CA924" wp14:editId="7C918EC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C4BF8C8" w14:textId="7C9CA6F2" w:rsidR="00FD315C" w:rsidRDefault="00DB2727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39940FE3" w14:textId="22DAC33D" w:rsidR="00FD315C" w:rsidRDefault="00DB2727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Leg_Triangle</w:t>
          </w:r>
        </w:p>
      </w:tc>
      <w:tc>
        <w:tcPr>
          <w:tcW w:w="360" w:type="dxa"/>
          <w:vAlign w:val="bottom"/>
        </w:tcPr>
        <w:p w14:paraId="00323B6E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A3E310C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2B8CF" w14:textId="77777777" w:rsidR="007C7498" w:rsidRDefault="007C7498" w:rsidP="00F25CD7">
      <w:pPr>
        <w:spacing w:after="0" w:line="240" w:lineRule="auto"/>
      </w:pPr>
      <w:r>
        <w:separator/>
      </w:r>
    </w:p>
  </w:footnote>
  <w:footnote w:type="continuationSeparator" w:id="0">
    <w:p w14:paraId="419CB58B" w14:textId="77777777" w:rsidR="007C7498" w:rsidRDefault="007C7498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27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94ED1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2102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44FA7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C7498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032"/>
    <w:rsid w:val="00C16188"/>
    <w:rsid w:val="00C213F3"/>
    <w:rsid w:val="00C24E90"/>
    <w:rsid w:val="00C27B5D"/>
    <w:rsid w:val="00C310C7"/>
    <w:rsid w:val="00C37F20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B2D7B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2727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8C6CD"/>
  <w15:docId w15:val="{6A69D1D2-7E2A-49E8-BFCD-E8D26220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2</TotalTime>
  <Pages>8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E.Kay</dc:creator>
  <cp:lastModifiedBy>Ekan Anaikot</cp:lastModifiedBy>
  <cp:revision>1</cp:revision>
  <dcterms:created xsi:type="dcterms:W3CDTF">2026-10-04T18:30:00Z</dcterms:created>
  <dcterms:modified xsi:type="dcterms:W3CDTF">2026-10-04T18:32:00Z</dcterms:modified>
</cp:coreProperties>
</file>