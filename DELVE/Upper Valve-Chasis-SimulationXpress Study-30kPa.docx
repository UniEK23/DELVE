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4D84978F" w14:textId="77777777" w:rsidTr="00A43A5B">
        <w:trPr>
          <w:cantSplit/>
          <w:trHeight w:val="4488"/>
        </w:trPr>
        <w:tc>
          <w:tcPr>
            <w:tcW w:w="6285" w:type="dxa"/>
          </w:tcPr>
          <w:p w14:paraId="2542BE11" w14:textId="13186EB6" w:rsidR="00F448BC" w:rsidRDefault="00B368A1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5C03FA" wp14:editId="4882EB8E">
                  <wp:extent cx="3853815" cy="2020570"/>
                  <wp:effectExtent l="0" t="0" r="0" b="0"/>
                  <wp:docPr id="9162111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111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9C9C3CA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C8254A4" w14:textId="2C1277F6" w:rsidR="00B77317" w:rsidRPr="00CD1539" w:rsidRDefault="00B368A1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Upper Valve-Chasis</w:t>
                  </w:r>
                </w:p>
                <w:p w14:paraId="7EF5CF79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7254221" w14:textId="64F27597" w:rsidR="00B77317" w:rsidRPr="00CD1539" w:rsidRDefault="00B368A1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04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2B66B87E" w14:textId="1B8F4579" w:rsidR="00B77317" w:rsidRPr="00CD1539" w:rsidRDefault="00B368A1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14:paraId="1EC07EB6" w14:textId="3CBABA63" w:rsidR="00B77317" w:rsidRPr="006A441F" w:rsidRDefault="00B368A1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77C644E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C68F4A6" w14:textId="61EB58F1" w:rsidR="00B77317" w:rsidRDefault="00B368A1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520658A" w14:textId="4260CEBE" w:rsidR="00B368A1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025659" w:history="1">
                        <w:r w:rsidR="00B368A1" w:rsidRPr="003045AD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B368A1">
                          <w:rPr>
                            <w:noProof/>
                            <w:webHidden/>
                          </w:rPr>
                          <w:tab/>
                        </w:r>
                        <w:r w:rsidR="00B368A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B368A1">
                          <w:rPr>
                            <w:noProof/>
                            <w:webHidden/>
                          </w:rPr>
                          <w:instrText xml:space="preserve"> PAGEREF _Toc242025659 \h </w:instrText>
                        </w:r>
                        <w:r w:rsidR="00B368A1">
                          <w:rPr>
                            <w:noProof/>
                            <w:webHidden/>
                          </w:rPr>
                        </w:r>
                        <w:r w:rsidR="00B368A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B368A1">
                          <w:rPr>
                            <w:noProof/>
                            <w:webHidden/>
                          </w:rPr>
                          <w:t>1</w:t>
                        </w:r>
                        <w:r w:rsidR="00B368A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E4171A" w14:textId="62242716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0" w:history="1">
                        <w:r w:rsidRPr="003045AD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7573495" w14:textId="30E90832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1" w:history="1">
                        <w:r w:rsidRPr="003045AD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8926CC" w14:textId="5CC5818C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2" w:history="1">
                        <w:r w:rsidRPr="003045AD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A244CF" w14:textId="64F09267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3" w:history="1">
                        <w:r w:rsidRPr="003045AD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36BE33" w14:textId="71D45D2A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4" w:history="1">
                        <w:r w:rsidRPr="003045AD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62B6DE3" w14:textId="5655EAE5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5" w:history="1">
                        <w:r w:rsidRPr="003045AD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23829E" w14:textId="489B5FA6" w:rsidR="00B368A1" w:rsidRDefault="00B368A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5666" w:history="1">
                        <w:r w:rsidRPr="003045AD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_Toc242025666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17E5D18" w14:textId="7C56C97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C4EFE75" w14:textId="77777777" w:rsidR="00F448BC" w:rsidRDefault="00F448BC" w:rsidP="00A5373F"/>
        </w:tc>
      </w:tr>
      <w:tr w:rsidR="00F448BC" w14:paraId="73A393D4" w14:textId="77777777" w:rsidTr="00BE081A">
        <w:trPr>
          <w:cantSplit/>
          <w:trHeight w:val="3924"/>
        </w:trPr>
        <w:tc>
          <w:tcPr>
            <w:tcW w:w="6285" w:type="dxa"/>
          </w:tcPr>
          <w:p w14:paraId="72B7269B" w14:textId="0F8844DE" w:rsidR="00C27B5D" w:rsidRDefault="00B368A1" w:rsidP="00C27B5D">
            <w:pPr>
              <w:pStyle w:val="Heading1"/>
            </w:pPr>
            <w:bookmarkStart w:id="0" w:name="_Toc242025659"/>
            <w:r>
              <w:t>Description</w:t>
            </w:r>
            <w:bookmarkEnd w:id="0"/>
          </w:p>
          <w:p w14:paraId="77510A75" w14:textId="55FCB6D7" w:rsidR="00F448BC" w:rsidRPr="00E65D6E" w:rsidRDefault="00B368A1" w:rsidP="00FF408C">
            <w:r>
              <w:t>Evaluated under 30kPa soil overburden.</w:t>
            </w:r>
          </w:p>
        </w:tc>
        <w:tc>
          <w:tcPr>
            <w:tcW w:w="4713" w:type="dxa"/>
            <w:vMerge/>
          </w:tcPr>
          <w:p w14:paraId="7B0B17F9" w14:textId="77777777" w:rsidR="00F448BC" w:rsidRPr="00A33AA4" w:rsidRDefault="00F448BC" w:rsidP="00840CC7">
            <w:pPr>
              <w:pStyle w:val="TOC3"/>
            </w:pPr>
          </w:p>
        </w:tc>
      </w:tr>
    </w:tbl>
    <w:p w14:paraId="656B2D44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45379D0C" w14:textId="77777777" w:rsidTr="00DD03CF">
        <w:tc>
          <w:tcPr>
            <w:tcW w:w="11016" w:type="dxa"/>
          </w:tcPr>
          <w:p w14:paraId="5BB47047" w14:textId="0A946BF4" w:rsidR="00343025" w:rsidRDefault="00B368A1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025660"/>
            <w:r>
              <w:lastRenderedPageBreak/>
              <w:t>Assumptions</w:t>
            </w:r>
            <w:bookmarkEnd w:id="4"/>
          </w:p>
          <w:p w14:paraId="0FC9A124" w14:textId="11DEF1D4" w:rsidR="00A96F2C" w:rsidRDefault="00A96F2C" w:rsidP="00A96F2C"/>
        </w:tc>
      </w:tr>
    </w:tbl>
    <w:p w14:paraId="0190AD54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0FEB207F" w14:textId="77777777" w:rsidTr="00ED5A01">
        <w:tc>
          <w:tcPr>
            <w:tcW w:w="11016" w:type="dxa"/>
          </w:tcPr>
          <w:p w14:paraId="26562C6F" w14:textId="02DEB226" w:rsidR="00FF408C" w:rsidRDefault="00B368A1" w:rsidP="00FF408C">
            <w:pPr>
              <w:pStyle w:val="Heading1"/>
            </w:pPr>
            <w:bookmarkStart w:id="5" w:name="_Toc242025661"/>
            <w:r>
              <w:t>Model Information</w:t>
            </w:r>
            <w:bookmarkEnd w:id="5"/>
          </w:p>
          <w:p w14:paraId="52F36BA7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4BEEB1C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41D5104C" w14:textId="77777777" w:rsidTr="00077EA0">
                    <w:tc>
                      <w:tcPr>
                        <w:tcW w:w="8640" w:type="dxa"/>
                      </w:tcPr>
                      <w:p w14:paraId="5F75B607" w14:textId="6E27E1A7" w:rsidR="00077EA0" w:rsidRDefault="00B368A1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B08A394" wp14:editId="53E058B8">
                              <wp:extent cx="5349240" cy="3942715"/>
                              <wp:effectExtent l="0" t="0" r="3810" b="635"/>
                              <wp:docPr id="1455598655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55598655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9427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5DF00B6" w14:textId="58F238CE" w:rsidR="00C16188" w:rsidRDefault="00B368A1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</w:t>
                  </w:r>
                </w:p>
                <w:p w14:paraId="772B1C6E" w14:textId="6F930131" w:rsidR="00C16188" w:rsidRDefault="00B368A1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12EB69BB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261474" w14:textId="56AFA449" w:rsidR="00C16188" w:rsidRPr="0044448A" w:rsidRDefault="00B368A1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C543C2B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43D843" w14:textId="14A52ADA" w:rsidR="00C16188" w:rsidRDefault="00B368A1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CC7E6D" w14:textId="3536D646" w:rsidR="00C16188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1AC749" w14:textId="56A1D415" w:rsidR="00C16188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75BEB07" w14:textId="7DB47DB9" w:rsidR="00C16188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47A585B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95022F" w14:textId="6347BF2D" w:rsidR="00C16188" w:rsidRDefault="00B368A1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Fillet2</w:t>
                  </w:r>
                </w:p>
                <w:p w14:paraId="6D818044" w14:textId="6DEBFF7F" w:rsidR="004B3022" w:rsidRPr="0044448A" w:rsidRDefault="00B368A1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1B5971D" wp14:editId="3B3056E9">
                        <wp:extent cx="1562735" cy="1151890"/>
                        <wp:effectExtent l="0" t="0" r="0" b="0"/>
                        <wp:docPr id="2065880485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588048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51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229D94" w14:textId="48C65354" w:rsidR="00C16188" w:rsidRPr="0044448A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C6EADB" w14:textId="77777777" w:rsidR="00B368A1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Mass:0.162512 kg</w:t>
                  </w:r>
                </w:p>
                <w:p w14:paraId="1FFF087A" w14:textId="77777777" w:rsidR="00B368A1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Volume:0.000119494 m^3</w:t>
                  </w:r>
                </w:p>
                <w:p w14:paraId="7288701A" w14:textId="77777777" w:rsidR="00B368A1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Density:1,360 kg/m^3</w:t>
                  </w:r>
                </w:p>
                <w:p w14:paraId="27707193" w14:textId="77777777" w:rsidR="00B368A1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Weight:1.59261 N</w:t>
                  </w:r>
                </w:p>
                <w:p w14:paraId="7703E764" w14:textId="774183F6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21743B" w14:textId="77777777" w:rsidR="00B368A1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C:\Users\E.Kay\ANTARES PROJECT\HEXAPOD\Upper Valve-Chasis.SLDPRT</w:t>
                  </w:r>
                </w:p>
                <w:p w14:paraId="6BD0E31B" w14:textId="1774E16A" w:rsidR="00C16188" w:rsidRPr="0044448A" w:rsidRDefault="00B368A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4 16:23:25 2026</w:t>
                  </w:r>
                </w:p>
              </w:tc>
            </w:tr>
          </w:tbl>
          <w:p w14:paraId="26546D20" w14:textId="3910D6E4" w:rsidR="00FF408C" w:rsidRDefault="00FF408C" w:rsidP="00A96F2C"/>
        </w:tc>
      </w:tr>
      <w:bookmarkEnd w:id="1"/>
      <w:bookmarkEnd w:id="2"/>
      <w:bookmarkEnd w:id="3"/>
    </w:tbl>
    <w:p w14:paraId="503713DA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AC24F39" w14:textId="77777777" w:rsidTr="005273D5">
        <w:trPr>
          <w:trHeight w:val="4158"/>
        </w:trPr>
        <w:tc>
          <w:tcPr>
            <w:tcW w:w="11136" w:type="dxa"/>
          </w:tcPr>
          <w:p w14:paraId="6C016E21" w14:textId="5BB58F8B" w:rsidR="00E80CD9" w:rsidRPr="00AC3438" w:rsidRDefault="00B368A1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242025662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3B98328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EAE353" w14:textId="33E28B10" w:rsidR="00E80CD9" w:rsidRPr="003E6C57" w:rsidRDefault="00B368A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71F9A08" w14:textId="617A2D06" w:rsidR="00E80CD9" w:rsidRPr="003E6C57" w:rsidRDefault="00B368A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64E531" w14:textId="4D1C53AA" w:rsidR="00E80CD9" w:rsidRPr="003E6C57" w:rsidRDefault="00B368A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429099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EE98720" w14:textId="74025ECB" w:rsidR="00E80CD9" w:rsidRPr="00577134" w:rsidRDefault="00B368A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9FB80DE" wp14:editId="187AD454">
                        <wp:extent cx="1904365" cy="1403985"/>
                        <wp:effectExtent l="0" t="0" r="635" b="5715"/>
                        <wp:docPr id="285874754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5874754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48AF0B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F19830" w14:textId="3D23D8AB" w:rsidR="00E80CD9" w:rsidRPr="00BE6656" w:rsidRDefault="00B368A1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6840CD" w14:textId="4B349944" w:rsidR="00E80CD9" w:rsidRPr="00BE6656" w:rsidRDefault="00B368A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PA6-GF30</w:t>
                        </w:r>
                      </w:p>
                    </w:tc>
                  </w:tr>
                  <w:tr w:rsidR="00B368A1" w:rsidRPr="00577134" w14:paraId="65C1E65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60B123" w14:textId="5AAF47F7" w:rsidR="00B368A1" w:rsidRDefault="00B368A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788CE5" w14:textId="1168B8D5" w:rsidR="00B368A1" w:rsidRDefault="00B368A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B368A1" w:rsidRPr="00577134" w14:paraId="3782C6A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F0929B" w14:textId="2F0BA06D" w:rsidR="00B368A1" w:rsidRDefault="00B368A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34FAB6" w14:textId="6C16526E" w:rsidR="00B368A1" w:rsidRDefault="00B368A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B368A1" w:rsidRPr="00577134" w14:paraId="150CD45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EE90A4" w14:textId="283B7F1A" w:rsidR="00B368A1" w:rsidRDefault="00B368A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2FB3AD" w14:textId="0D87CC55" w:rsidR="00B368A1" w:rsidRDefault="00B368A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1.3e+08 N/m^2</w:t>
                        </w:r>
                      </w:p>
                    </w:tc>
                  </w:tr>
                  <w:tr w:rsidR="00B368A1" w:rsidRPr="00577134" w14:paraId="27E97B0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70E39D" w14:textId="4320841E" w:rsidR="00B368A1" w:rsidRDefault="00B368A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D8EC2F" w14:textId="517959ED" w:rsidR="00B368A1" w:rsidRDefault="00B368A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1.3e+08 N/m^2</w:t>
                        </w:r>
                      </w:p>
                    </w:tc>
                  </w:tr>
                </w:tbl>
                <w:p w14:paraId="7142243A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1174AD4C" w14:textId="1E252307" w:rsidR="00E80CD9" w:rsidRPr="00577134" w:rsidRDefault="00B368A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1(Fillet2)(Upper Valve-Chasis)</w:t>
                  </w:r>
                </w:p>
              </w:tc>
            </w:tr>
          </w:tbl>
          <w:p w14:paraId="10208606" w14:textId="4AC6CB83" w:rsidR="00E80CD9" w:rsidRDefault="00E80CD9" w:rsidP="000A7C6B"/>
        </w:tc>
      </w:tr>
      <w:bookmarkEnd w:id="6"/>
      <w:bookmarkEnd w:id="7"/>
      <w:bookmarkEnd w:id="8"/>
    </w:tbl>
    <w:p w14:paraId="1B661CA5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4C771F50" w14:textId="77777777" w:rsidTr="00452CBC">
        <w:tc>
          <w:tcPr>
            <w:tcW w:w="11016" w:type="dxa"/>
          </w:tcPr>
          <w:p w14:paraId="37659EBD" w14:textId="35D8AE60" w:rsidR="005273D5" w:rsidRPr="00AF1A58" w:rsidRDefault="00B368A1" w:rsidP="000A7C6B">
            <w:pPr>
              <w:pStyle w:val="Heading1"/>
              <w:rPr>
                <w:b w:val="0"/>
                <w:bCs w:val="0"/>
              </w:rPr>
            </w:pPr>
            <w:bookmarkStart w:id="10" w:name="_Toc242025663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B368A1" w14:paraId="492EFF4A" w14:textId="77777777" w:rsidTr="006D074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087865C" w14:textId="450CFDBE" w:rsidR="00B368A1" w:rsidRPr="004E282D" w:rsidRDefault="00B368A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A3A5F1F" w14:textId="2AEB4F62" w:rsidR="00B368A1" w:rsidRPr="004E282D" w:rsidRDefault="00B368A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C7C5753" w14:textId="6569452A" w:rsidR="00B368A1" w:rsidRPr="004E282D" w:rsidRDefault="00B368A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B368A1" w14:paraId="481668EE" w14:textId="77777777" w:rsidTr="00B63CD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2B04A8B4" w14:textId="1CC77B7D" w:rsidR="00B368A1" w:rsidRPr="00AD5FBA" w:rsidRDefault="00B368A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Fixed-3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6CC8CDAA" w14:textId="6940E216" w:rsidR="00B368A1" w:rsidRPr="006208CB" w:rsidRDefault="00B368A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92E5735" wp14:editId="27D45984">
                        <wp:extent cx="1772285" cy="1306195"/>
                        <wp:effectExtent l="0" t="0" r="0" b="8255"/>
                        <wp:docPr id="68972997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9729975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06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B368A1" w14:paraId="4D2979DC" w14:textId="77777777" w:rsidTr="00B368A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3FA5C4E" w14:textId="47DA2F7C" w:rsidR="00B368A1" w:rsidRPr="00BE6656" w:rsidRDefault="00B368A1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6B3DCC6" w14:textId="185C78D3" w:rsidR="00B368A1" w:rsidRPr="00154A1A" w:rsidRDefault="00B368A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368A1" w14:paraId="0D5A285A" w14:textId="77777777" w:rsidTr="00B368A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7C3480" w14:textId="56CABE9D" w:rsidR="00B368A1" w:rsidRDefault="00B368A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FF6E274" w14:textId="3AFF7689" w:rsidR="00B368A1" w:rsidRDefault="00B368A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6FA28006" w14:textId="77777777" w:rsidR="00B368A1" w:rsidRPr="004C6DEB" w:rsidRDefault="00B368A1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596A6F44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B368A1" w14:paraId="3AC90067" w14:textId="77777777" w:rsidTr="00AF75B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33B627C" w14:textId="11AC704A" w:rsidR="00B368A1" w:rsidRPr="004E282D" w:rsidRDefault="00B368A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83E26A1" w14:textId="3D94C1A4" w:rsidR="00B368A1" w:rsidRPr="004E282D" w:rsidRDefault="00B368A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EA854C6" w14:textId="3090C387" w:rsidR="00B368A1" w:rsidRPr="004E282D" w:rsidRDefault="00B368A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B368A1" w14:paraId="62FCA79E" w14:textId="77777777" w:rsidTr="00320F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C214C67" w14:textId="5C949CBD" w:rsidR="00B368A1" w:rsidRPr="00F42DD1" w:rsidRDefault="00B368A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 (:30,000 N/m^2:)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347CF538" w14:textId="565AF45A" w:rsidR="00B368A1" w:rsidRPr="006208CB" w:rsidRDefault="00B368A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A5D1355" wp14:editId="0BB131E8">
                        <wp:extent cx="1907540" cy="1405890"/>
                        <wp:effectExtent l="0" t="0" r="0" b="3810"/>
                        <wp:docPr id="929467065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9467065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0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B368A1" w14:paraId="4D499A67" w14:textId="77777777" w:rsidTr="00B368A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865365E" w14:textId="2A191A1F" w:rsidR="00B368A1" w:rsidRPr="00BE6656" w:rsidRDefault="00B368A1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DE38A9D" w14:textId="200BDA1A" w:rsidR="00B368A1" w:rsidRPr="00B77EA3" w:rsidRDefault="00B368A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368A1" w14:paraId="77F57E17" w14:textId="77777777" w:rsidTr="00B368A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6AF12DC" w14:textId="1FF340CD" w:rsidR="00B368A1" w:rsidRDefault="00B368A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5736BA5" w14:textId="5209C978" w:rsidR="00B368A1" w:rsidRDefault="00B368A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B368A1" w14:paraId="6A23921B" w14:textId="77777777" w:rsidTr="00B368A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F6FDF3D" w14:textId="71A8FFD4" w:rsidR="00B368A1" w:rsidRDefault="00B368A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1D3EC77" w14:textId="7B6B690A" w:rsidR="00B368A1" w:rsidRDefault="00B368A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30,000</w:t>
                        </w:r>
                      </w:p>
                    </w:tc>
                  </w:tr>
                  <w:tr w:rsidR="00B368A1" w14:paraId="3B576FC3" w14:textId="77777777" w:rsidTr="00B368A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FB12A94" w14:textId="24675499" w:rsidR="00B368A1" w:rsidRDefault="00B368A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BB37C6" w14:textId="2B25335F" w:rsidR="00B368A1" w:rsidRDefault="00B368A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</w:tbl>
                <w:p w14:paraId="26FD6AF3" w14:textId="77777777" w:rsidR="00B368A1" w:rsidRDefault="00B368A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31E4CDA" w14:textId="6827839F" w:rsidR="005273D5" w:rsidRDefault="005273D5" w:rsidP="000A7C6B">
            <w:pPr>
              <w:rPr>
                <w:rStyle w:val="Strong"/>
              </w:rPr>
            </w:pPr>
          </w:p>
        </w:tc>
      </w:tr>
    </w:tbl>
    <w:p w14:paraId="00B8CBA7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2D3B3427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C696E81" w14:textId="19743306" w:rsidR="00A61A59" w:rsidRDefault="00B368A1" w:rsidP="000A7C6B">
            <w:pPr>
              <w:pStyle w:val="Heading1"/>
            </w:pPr>
            <w:bookmarkStart w:id="11" w:name="_Toc242025664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7DC3D0BD" w14:textId="77777777" w:rsidTr="00B368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C1247C" w14:textId="499DDCF3" w:rsidR="00A9531D" w:rsidRDefault="00B368A1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A14AEB" w14:textId="4824E3CE" w:rsidR="00A9531D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B368A1" w14:paraId="62615763" w14:textId="77777777" w:rsidTr="00B368A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B4A0F6" w14:textId="4B625EA9" w:rsidR="00B368A1" w:rsidRDefault="00B368A1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90001E" w14:textId="17D6503D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B368A1" w14:paraId="52B49F4B" w14:textId="77777777" w:rsidTr="00B368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EB33AA" w14:textId="764FE313" w:rsidR="00B368A1" w:rsidRDefault="00B368A1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29BFEB" w14:textId="71C74024" w:rsidR="00B368A1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368A1" w14:paraId="328745DF" w14:textId="77777777" w:rsidTr="00B368A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F8DC97" w14:textId="0A90472B" w:rsidR="00B368A1" w:rsidRDefault="00B368A1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336A71" w14:textId="5C06F737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368A1" w14:paraId="100B6C44" w14:textId="77777777" w:rsidTr="00B368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D0375A" w14:textId="2145195D" w:rsidR="00B368A1" w:rsidRDefault="00B368A1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E84E29" w14:textId="72EAC226" w:rsidR="00B368A1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B368A1" w14:paraId="3BDC9ED4" w14:textId="77777777" w:rsidTr="00B368A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4F476B" w14:textId="19C60DB3" w:rsidR="00B368A1" w:rsidRDefault="00B368A1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73930A" w14:textId="5E0847F8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4.92696 mm</w:t>
                  </w:r>
                </w:p>
              </w:tc>
            </w:tr>
            <w:tr w:rsidR="00B368A1" w14:paraId="35FFD7CA" w14:textId="77777777" w:rsidTr="00B368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F5A82E" w14:textId="33063D85" w:rsidR="00B368A1" w:rsidRDefault="00B368A1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41DE73" w14:textId="1172E8B1" w:rsidR="00B368A1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0.246348 mm</w:t>
                  </w:r>
                </w:p>
              </w:tc>
            </w:tr>
            <w:tr w:rsidR="00B368A1" w14:paraId="0C15D5A7" w14:textId="77777777" w:rsidTr="00B368A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1BCA79" w14:textId="3CB21899" w:rsidR="00B368A1" w:rsidRDefault="00B368A1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33461F" w14:textId="17667083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5C2BEBC7" w14:textId="77777777" w:rsidR="00690657" w:rsidRDefault="00690657" w:rsidP="00690657"/>
          <w:p w14:paraId="1C011AB8" w14:textId="05BF3C1E" w:rsidR="00A9531D" w:rsidRPr="00690657" w:rsidRDefault="00B368A1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5EC2D8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6ACE1F" w14:textId="5639046D" w:rsidR="007107BE" w:rsidRDefault="00B368A1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726DD4" w14:textId="14BF5F71" w:rsidR="007107BE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15066</w:t>
                  </w:r>
                </w:p>
              </w:tc>
            </w:tr>
            <w:tr w:rsidR="00B368A1" w14:paraId="2D9AB9C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7B8992" w14:textId="23D6E1EA" w:rsidR="00B368A1" w:rsidRDefault="00B368A1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596595" w14:textId="05A58BD4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7983</w:t>
                  </w:r>
                </w:p>
              </w:tc>
            </w:tr>
            <w:tr w:rsidR="00B368A1" w14:paraId="2819B5A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E8DF02" w14:textId="7D59D699" w:rsidR="00B368A1" w:rsidRDefault="00B368A1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C00200" w14:textId="7A8AA81C" w:rsidR="00B368A1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5.9018</w:t>
                  </w:r>
                </w:p>
              </w:tc>
            </w:tr>
            <w:tr w:rsidR="00B368A1" w14:paraId="267DCA9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B6F83E" w14:textId="42D2B47D" w:rsidR="00B368A1" w:rsidRDefault="00B368A1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5E3E02" w14:textId="2862F5E1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98.8</w:t>
                  </w:r>
                </w:p>
              </w:tc>
            </w:tr>
            <w:tr w:rsidR="00B368A1" w14:paraId="5F90D25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2C00BA" w14:textId="51E2026F" w:rsidR="00B368A1" w:rsidRDefault="00B368A1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24B06C" w14:textId="66844A51" w:rsidR="00B368A1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B368A1" w14:paraId="4816138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E1611E" w14:textId="11F6FC4E" w:rsidR="00B368A1" w:rsidRDefault="00B368A1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577AFD" w14:textId="4B39F7E7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B368A1" w14:paraId="689FF27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4B408F" w14:textId="5B25843D" w:rsidR="00B368A1" w:rsidRDefault="00B368A1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F8A35E" w14:textId="494EFD2A" w:rsidR="00B368A1" w:rsidRDefault="00B368A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00:00:07</w:t>
                  </w:r>
                </w:p>
              </w:tc>
            </w:tr>
            <w:tr w:rsidR="00B368A1" w14:paraId="313BC3D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32A3F6" w14:textId="5CD521AA" w:rsidR="00B368A1" w:rsidRDefault="00B368A1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C8FA6B" w14:textId="77777777" w:rsidR="00B368A1" w:rsidRDefault="00B368A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02F901E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9AF013" w14:textId="12913D49" w:rsidR="00D803B1" w:rsidRDefault="00B368A1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8E8DCA7" wp14:editId="618E1800">
                        <wp:extent cx="6711315" cy="3518535"/>
                        <wp:effectExtent l="0" t="0" r="0" b="5715"/>
                        <wp:docPr id="688627515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8627515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1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03E331A" w14:textId="5EE9748A" w:rsidR="00A61A59" w:rsidRPr="00F077CB" w:rsidRDefault="00A61A59" w:rsidP="000A7C6B"/>
        </w:tc>
      </w:tr>
    </w:tbl>
    <w:p w14:paraId="289DBEA6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4CF5D91A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6A7AFCF" w14:textId="600916B5" w:rsidR="00EC2432" w:rsidRDefault="00B368A1" w:rsidP="000A7C6B">
            <w:pPr>
              <w:pStyle w:val="Heading1"/>
            </w:pPr>
            <w:bookmarkStart w:id="12" w:name="_Toc243733152"/>
            <w:bookmarkStart w:id="13" w:name="_Toc245020120"/>
            <w:bookmarkStart w:id="14" w:name="_Toc245020152"/>
            <w:bookmarkStart w:id="15" w:name="_Toc242025665"/>
            <w:r>
              <w:lastRenderedPageBreak/>
              <w:t>Study Results</w:t>
            </w:r>
            <w:bookmarkEnd w:id="15"/>
          </w:p>
          <w:p w14:paraId="375F4B6D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B368A1" w14:paraId="21FFDB0C" w14:textId="77777777" w:rsidTr="006425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ACAB185" w14:textId="67C1D819" w:rsidR="00B368A1" w:rsidRDefault="00B368A1" w:rsidP="00B368A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092304" w14:textId="2703EAC6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913946" w14:textId="60F972BC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84F370D" w14:textId="6C714E68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368A1" w14:paraId="57B7D2E2" w14:textId="77777777" w:rsidTr="006425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F830F5B" w14:textId="30925078" w:rsidR="00B368A1" w:rsidRPr="004D2956" w:rsidRDefault="00B368A1" w:rsidP="00B368A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1F11883" w14:textId="6024CD67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364023B" w14:textId="77777777" w:rsidR="00B368A1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2.241e+03N/m^2</w:t>
                  </w:r>
                </w:p>
                <w:p w14:paraId="69461634" w14:textId="2EB6340D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14514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8B1E87" w14:textId="77777777" w:rsidR="00B368A1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3.310e+06N/m^2</w:t>
                  </w:r>
                </w:p>
                <w:p w14:paraId="40CEC712" w14:textId="2F1F05E6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2889</w:t>
                  </w:r>
                </w:p>
              </w:tc>
            </w:tr>
            <w:tr w:rsidR="00B368A1" w14:paraId="78186C53" w14:textId="77777777" w:rsidTr="006425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21FDAB" w14:textId="176D939B" w:rsidR="00B368A1" w:rsidRDefault="00B368A1" w:rsidP="00B368A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1C45ADA" wp14:editId="5E3E8AAF">
                        <wp:extent cx="6858000" cy="3595370"/>
                        <wp:effectExtent l="0" t="0" r="0" b="5080"/>
                        <wp:docPr id="29993453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9934538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0D7398" w14:textId="66E06C62" w:rsidR="00B368A1" w:rsidRPr="004D2956" w:rsidRDefault="00B368A1" w:rsidP="00B368A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Study-Stress-Stress</w:t>
                  </w:r>
                </w:p>
              </w:tc>
            </w:tr>
          </w:tbl>
          <w:p w14:paraId="002221BD" w14:textId="77777777" w:rsidR="00B368A1" w:rsidRDefault="00B368A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B368A1" w14:paraId="616499F2" w14:textId="77777777" w:rsidTr="006425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C0D07D" w14:textId="18536476" w:rsidR="00B368A1" w:rsidRDefault="00B368A1" w:rsidP="00B368A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0B48D7" w14:textId="403C05C7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F63CA4" w14:textId="461133DF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38145EF" w14:textId="1DCEA9C4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368A1" w14:paraId="637F5761" w14:textId="77777777" w:rsidTr="006425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72B4A0" w14:textId="48D8633F" w:rsidR="00B368A1" w:rsidRPr="004D2956" w:rsidRDefault="00B368A1" w:rsidP="00B368A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A88448E" w14:textId="0FF85CBB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681943A" w14:textId="77777777" w:rsidR="00B368A1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48BABAC0" w14:textId="042020AF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B92810C" w14:textId="77777777" w:rsidR="00B368A1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7.455e-02mm</w:t>
                  </w:r>
                </w:p>
                <w:p w14:paraId="3E9B364F" w14:textId="2E6D6740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12282</w:t>
                  </w:r>
                </w:p>
              </w:tc>
            </w:tr>
            <w:tr w:rsidR="00B368A1" w14:paraId="75F08C38" w14:textId="77777777" w:rsidTr="006425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48068C" w14:textId="05A8C7F8" w:rsidR="00B368A1" w:rsidRDefault="00B368A1" w:rsidP="00B368A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70C23B3" wp14:editId="51FD7CE8">
                        <wp:extent cx="6858000" cy="3595370"/>
                        <wp:effectExtent l="0" t="0" r="0" b="5080"/>
                        <wp:docPr id="380546110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0546110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2FE854" w14:textId="188ED477" w:rsidR="00B368A1" w:rsidRPr="004D2956" w:rsidRDefault="00B368A1" w:rsidP="00B368A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Study-Displacement-Displacement</w:t>
                  </w:r>
                </w:p>
              </w:tc>
            </w:tr>
          </w:tbl>
          <w:p w14:paraId="21AFE77F" w14:textId="77777777" w:rsidR="00B368A1" w:rsidRDefault="00B368A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B368A1" w14:paraId="6C2DAA6A" w14:textId="77777777" w:rsidTr="00B368A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AB9ACB" w14:textId="68171F62" w:rsidR="00B368A1" w:rsidRDefault="00B368A1" w:rsidP="00B368A1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1D6161" w14:textId="123B3F06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B368A1" w14:paraId="77CD102E" w14:textId="77777777" w:rsidTr="00144E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EF9F2B" w14:textId="04A5B5C2" w:rsidR="00B368A1" w:rsidRPr="004D2956" w:rsidRDefault="00B368A1" w:rsidP="00B368A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C2DE0B" w14:textId="2EE08BD7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B368A1" w14:paraId="70FC7E0C" w14:textId="77777777" w:rsidTr="00B368A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0F299CB" w14:textId="612D5443" w:rsidR="00B368A1" w:rsidRDefault="00B368A1" w:rsidP="00B368A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306888D" wp14:editId="68A54DA8">
                        <wp:extent cx="6858000" cy="3595370"/>
                        <wp:effectExtent l="0" t="0" r="0" b="5080"/>
                        <wp:docPr id="470728876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0728876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02B592" w14:textId="4702D777" w:rsidR="00B368A1" w:rsidRPr="004D2956" w:rsidRDefault="00B368A1" w:rsidP="00B368A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Study-Displacement-Deformation</w:t>
                  </w:r>
                </w:p>
              </w:tc>
            </w:tr>
          </w:tbl>
          <w:p w14:paraId="42D3D9CC" w14:textId="77777777" w:rsidR="00B368A1" w:rsidRDefault="00B368A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0"/>
              <w:gridCol w:w="3077"/>
              <w:gridCol w:w="2517"/>
              <w:gridCol w:w="2494"/>
            </w:tblGrid>
            <w:tr w:rsidR="00B368A1" w14:paraId="6B80E400" w14:textId="77777777" w:rsidTr="006425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FB13C8" w14:textId="43BAE204" w:rsidR="00B368A1" w:rsidRDefault="00B368A1" w:rsidP="00B368A1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329C46" w14:textId="331DE25C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A2013F" w14:textId="34A8EEA8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C16A33B" w14:textId="3CCE649E" w:rsidR="00B368A1" w:rsidRDefault="00B368A1" w:rsidP="00B368A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368A1" w14:paraId="1861D059" w14:textId="77777777" w:rsidTr="006425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AB7BE79" w14:textId="1E5F3829" w:rsidR="00B368A1" w:rsidRPr="004D2956" w:rsidRDefault="00B368A1" w:rsidP="00B368A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130625" w14:textId="2CC4DFAA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AB29057" w14:textId="77777777" w:rsidR="00B368A1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3.927e+01</w:t>
                  </w:r>
                </w:p>
                <w:p w14:paraId="22DF7948" w14:textId="1F582EE0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2889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0DE3075" w14:textId="77777777" w:rsidR="00B368A1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5.802e+04</w:t>
                  </w:r>
                </w:p>
                <w:p w14:paraId="723C8FB4" w14:textId="76F5DB42" w:rsidR="00B368A1" w:rsidRPr="004D2956" w:rsidRDefault="00B368A1" w:rsidP="00B368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14514</w:t>
                  </w:r>
                </w:p>
              </w:tc>
            </w:tr>
            <w:tr w:rsidR="00B368A1" w14:paraId="7360520E" w14:textId="77777777" w:rsidTr="006425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82A5CB" w14:textId="3C533F52" w:rsidR="00B368A1" w:rsidRDefault="00B368A1" w:rsidP="00B368A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0B0F757" wp14:editId="3EF9ED80">
                        <wp:extent cx="6858000" cy="3595370"/>
                        <wp:effectExtent l="0" t="0" r="0" b="5080"/>
                        <wp:docPr id="1050869136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0869136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1F572D" w14:textId="01AAA690" w:rsidR="00B368A1" w:rsidRPr="004D2956" w:rsidRDefault="00B368A1" w:rsidP="00B368A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Study-Factor of Safety-Factor of Safety</w:t>
                  </w:r>
                </w:p>
              </w:tc>
            </w:tr>
          </w:tbl>
          <w:p w14:paraId="435FEC70" w14:textId="77777777" w:rsidR="00B368A1" w:rsidRPr="000B04D4" w:rsidRDefault="00B368A1" w:rsidP="000A7C6B"/>
          <w:bookmarkEnd w:id="12"/>
          <w:bookmarkEnd w:id="13"/>
          <w:bookmarkEnd w:id="14"/>
          <w:p w14:paraId="3FEEF33A" w14:textId="5C69A10D" w:rsidR="00EC2432" w:rsidRDefault="00EC2432" w:rsidP="000A7C6B"/>
        </w:tc>
      </w:tr>
    </w:tbl>
    <w:p w14:paraId="0E969CE8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71422522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30E1752" w14:textId="4E10C9F8" w:rsidR="000B1701" w:rsidRDefault="00B368A1" w:rsidP="000A7C6B">
            <w:pPr>
              <w:pStyle w:val="Heading1"/>
            </w:pPr>
            <w:bookmarkStart w:id="16" w:name="_Toc242025666"/>
            <w:r>
              <w:t>Conclusion</w:t>
            </w:r>
            <w:bookmarkEnd w:id="16"/>
          </w:p>
          <w:p w14:paraId="4C36E6D4" w14:textId="758E6BBA" w:rsidR="000B1701" w:rsidRDefault="00B368A1" w:rsidP="000A7C6B">
            <w:r>
              <w:t>The upper chasis was evaluated under an assumed 10kPa soil-overburden pressure representing approximately 0.5m of soil cover, with an additional 20kPa and 30kPa sensitivity case. The chassis showed minimal deformation and maintained a large factor of safety under the tested static conditions.</w:t>
            </w:r>
          </w:p>
        </w:tc>
      </w:tr>
    </w:tbl>
    <w:p w14:paraId="7E56ED1B" w14:textId="4E706063" w:rsidR="00AC3438" w:rsidRPr="00AC3438" w:rsidRDefault="00AC3438" w:rsidP="00FE0924"/>
    <w:sectPr w:rsidR="00AC3438" w:rsidRPr="00AC3438" w:rsidSect="00B368A1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4375B" w14:textId="77777777" w:rsidR="00F52E23" w:rsidRDefault="00F52E23" w:rsidP="00F25CD7">
      <w:pPr>
        <w:spacing w:after="0" w:line="240" w:lineRule="auto"/>
      </w:pPr>
      <w:r>
        <w:separator/>
      </w:r>
    </w:p>
  </w:endnote>
  <w:endnote w:type="continuationSeparator" w:id="0">
    <w:p w14:paraId="34984A5D" w14:textId="77777777" w:rsidR="00F52E23" w:rsidRDefault="00F52E2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72E07B09" w14:textId="77777777" w:rsidTr="003E1AE9">
      <w:tc>
        <w:tcPr>
          <w:tcW w:w="867" w:type="pct"/>
        </w:tcPr>
        <w:p w14:paraId="6BD50D4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A8DE7C" wp14:editId="2A6C0C3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676C2CEB" w14:textId="1A6E6B54" w:rsidR="00FD315C" w:rsidRDefault="00B368A1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3C042D94" w14:textId="5136AF6F" w:rsidR="00FD315C" w:rsidRDefault="00B368A1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Upper Valve-Chasis</w:t>
          </w:r>
        </w:p>
      </w:tc>
      <w:tc>
        <w:tcPr>
          <w:tcW w:w="0" w:type="auto"/>
          <w:vAlign w:val="bottom"/>
        </w:tcPr>
        <w:p w14:paraId="07556A6D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8DD0540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4925393" w14:textId="77777777" w:rsidTr="00BF0BC4">
      <w:tc>
        <w:tcPr>
          <w:tcW w:w="1908" w:type="dxa"/>
        </w:tcPr>
        <w:p w14:paraId="3CA6F4A7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E1CA924" wp14:editId="7C918E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C048AF3" w14:textId="65C58095" w:rsidR="00FD315C" w:rsidRDefault="00B368A1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055375C8" w14:textId="6B4F25B0" w:rsidR="00FD315C" w:rsidRDefault="00B368A1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Upper Valve-Chasis</w:t>
          </w:r>
        </w:p>
      </w:tc>
      <w:tc>
        <w:tcPr>
          <w:tcW w:w="360" w:type="dxa"/>
          <w:vAlign w:val="bottom"/>
        </w:tcPr>
        <w:p w14:paraId="6DDA238A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5C9D24B6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4A09" w14:textId="77777777" w:rsidR="00F52E23" w:rsidRDefault="00F52E23" w:rsidP="00F25CD7">
      <w:pPr>
        <w:spacing w:after="0" w:line="240" w:lineRule="auto"/>
      </w:pPr>
      <w:r>
        <w:separator/>
      </w:r>
    </w:p>
  </w:footnote>
  <w:footnote w:type="continuationSeparator" w:id="0">
    <w:p w14:paraId="2B1D2DA4" w14:textId="77777777" w:rsidR="00F52E23" w:rsidRDefault="00F52E2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A1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4ED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2102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2BB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44FA7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368A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032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2D7B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2E23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C9D4"/>
  <w15:docId w15:val="{985B1996-E0EF-4AC5-9E2F-916E861B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8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E.Kay</dc:creator>
  <cp:lastModifiedBy>Ekan Anaikot</cp:lastModifiedBy>
  <cp:revision>1</cp:revision>
  <dcterms:created xsi:type="dcterms:W3CDTF">2026-10-04T15:59:00Z</dcterms:created>
  <dcterms:modified xsi:type="dcterms:W3CDTF">2026-10-04T16:00:00Z</dcterms:modified>
</cp:coreProperties>
</file>