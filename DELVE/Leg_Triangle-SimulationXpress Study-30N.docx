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A7BBB07" w14:textId="77777777" w:rsidTr="00A43A5B">
        <w:trPr>
          <w:cantSplit/>
          <w:trHeight w:val="4488"/>
        </w:trPr>
        <w:tc>
          <w:tcPr>
            <w:tcW w:w="6285" w:type="dxa"/>
          </w:tcPr>
          <w:p w14:paraId="63E6619C" w14:textId="34A4EDF2" w:rsidR="00F448BC" w:rsidRDefault="005C41E6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4922E6" wp14:editId="7AB395FE">
                  <wp:extent cx="3853815" cy="2020570"/>
                  <wp:effectExtent l="0" t="0" r="0" b="0"/>
                  <wp:docPr id="6809416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9416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160057DC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183B957C" w14:textId="7F6989D1" w:rsidR="00B77317" w:rsidRPr="00CD1539" w:rsidRDefault="005C41E6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Leg_Triangle</w:t>
                  </w:r>
                </w:p>
                <w:p w14:paraId="40E27A8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4B838DFF" w14:textId="589EB230" w:rsidR="00B77317" w:rsidRPr="00CD1539" w:rsidRDefault="005C41E6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04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0EB3A45" w14:textId="366B9EA3" w:rsidR="00B77317" w:rsidRPr="00CD1539" w:rsidRDefault="005C41E6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14:paraId="2B27193F" w14:textId="3D1ECE71" w:rsidR="00B77317" w:rsidRPr="006A441F" w:rsidRDefault="005C41E6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2F984F1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63761D3" w14:textId="4BF99964" w:rsidR="00B77317" w:rsidRDefault="005C41E6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1B66DB7E" w14:textId="68A66F3A" w:rsidR="005C41E6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033810" w:history="1">
                        <w:r w:rsidR="005C41E6" w:rsidRPr="00D50D72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5C41E6">
                          <w:rPr>
                            <w:noProof/>
                            <w:webHidden/>
                          </w:rPr>
                          <w:tab/>
                        </w:r>
                        <w:r w:rsidR="005C41E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5C41E6">
                          <w:rPr>
                            <w:noProof/>
                            <w:webHidden/>
                          </w:rPr>
                          <w:instrText xml:space="preserve"> PAGEREF _Toc242033810 \h </w:instrText>
                        </w:r>
                        <w:r w:rsidR="005C41E6">
                          <w:rPr>
                            <w:noProof/>
                            <w:webHidden/>
                          </w:rPr>
                        </w:r>
                        <w:r w:rsidR="005C41E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5C41E6">
                          <w:rPr>
                            <w:noProof/>
                            <w:webHidden/>
                          </w:rPr>
                          <w:t>1</w:t>
                        </w:r>
                        <w:r w:rsidR="005C41E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3FF2CF1" w14:textId="020A8F35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1" w:history="1">
                        <w:r w:rsidRPr="00D50D72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6BEDEB" w14:textId="16AD2BD4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2" w:history="1">
                        <w:r w:rsidRPr="00D50D72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A933E70" w14:textId="52E0AB02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3" w:history="1">
                        <w:r w:rsidRPr="00D50D72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DCF4873" w14:textId="6B62F89E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4" w:history="1">
                        <w:r w:rsidRPr="00D50D72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41B1DA0" w14:textId="4FF4D918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5" w:history="1">
                        <w:r w:rsidRPr="00D50D72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4C3F4B" w14:textId="52027B90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6" w:history="1">
                        <w:r w:rsidRPr="00D50D72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B24F49D" w14:textId="11062EB4" w:rsidR="005C41E6" w:rsidRDefault="005C41E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3817" w:history="1">
                        <w:r w:rsidRPr="00D50D72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_Toc242033817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B09965" w14:textId="63C9191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96DF5CE" w14:textId="77777777" w:rsidR="00F448BC" w:rsidRDefault="00F448BC" w:rsidP="00A5373F"/>
        </w:tc>
      </w:tr>
      <w:tr w:rsidR="00F448BC" w14:paraId="427AA494" w14:textId="77777777" w:rsidTr="00BE081A">
        <w:trPr>
          <w:cantSplit/>
          <w:trHeight w:val="3924"/>
        </w:trPr>
        <w:tc>
          <w:tcPr>
            <w:tcW w:w="6285" w:type="dxa"/>
          </w:tcPr>
          <w:p w14:paraId="17C2B132" w14:textId="29E5022A" w:rsidR="00C27B5D" w:rsidRDefault="005C41E6" w:rsidP="00C27B5D">
            <w:pPr>
              <w:pStyle w:val="Heading1"/>
            </w:pPr>
            <w:bookmarkStart w:id="0" w:name="_Toc242033810"/>
            <w:r>
              <w:t>Description</w:t>
            </w:r>
            <w:bookmarkEnd w:id="0"/>
          </w:p>
          <w:p w14:paraId="231480BD" w14:textId="3D1C3BA5" w:rsidR="00F448BC" w:rsidRPr="00E65D6E" w:rsidRDefault="005C41E6" w:rsidP="00FF408C">
            <w:r>
              <w:t>Static structural analysis of one 6061-T6 aluminium hexapod leg subjected to a 30N downward load. This case represents a higher loading condition to evaluate the leg's structural margin beyond nominal static loading.</w:t>
            </w:r>
          </w:p>
        </w:tc>
        <w:tc>
          <w:tcPr>
            <w:tcW w:w="4713" w:type="dxa"/>
            <w:vMerge/>
          </w:tcPr>
          <w:p w14:paraId="649BA7A0" w14:textId="77777777" w:rsidR="00F448BC" w:rsidRPr="00A33AA4" w:rsidRDefault="00F448BC" w:rsidP="00840CC7">
            <w:pPr>
              <w:pStyle w:val="TOC3"/>
            </w:pPr>
          </w:p>
        </w:tc>
      </w:tr>
    </w:tbl>
    <w:p w14:paraId="76089A7A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06C3039F" w14:textId="77777777" w:rsidTr="00DD03CF">
        <w:tc>
          <w:tcPr>
            <w:tcW w:w="11016" w:type="dxa"/>
          </w:tcPr>
          <w:p w14:paraId="431B3CEC" w14:textId="60B902B8" w:rsidR="00343025" w:rsidRDefault="005C41E6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033811"/>
            <w:r>
              <w:lastRenderedPageBreak/>
              <w:t>Assumptions</w:t>
            </w:r>
            <w:bookmarkEnd w:id="4"/>
          </w:p>
          <w:p w14:paraId="5C2B5E06" w14:textId="468EC228" w:rsidR="00A96F2C" w:rsidRDefault="00A96F2C" w:rsidP="00A96F2C"/>
        </w:tc>
      </w:tr>
    </w:tbl>
    <w:p w14:paraId="026E8C69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2E539D04" w14:textId="77777777" w:rsidTr="00ED5A01">
        <w:tc>
          <w:tcPr>
            <w:tcW w:w="11016" w:type="dxa"/>
          </w:tcPr>
          <w:p w14:paraId="660D3A9C" w14:textId="459620B8" w:rsidR="00FF408C" w:rsidRDefault="005C41E6" w:rsidP="00FF408C">
            <w:pPr>
              <w:pStyle w:val="Heading1"/>
            </w:pPr>
            <w:bookmarkStart w:id="5" w:name="_Toc242033812"/>
            <w:r>
              <w:t>Model Information</w:t>
            </w:r>
            <w:bookmarkEnd w:id="5"/>
          </w:p>
          <w:p w14:paraId="248E61CB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3DA77DF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65847FA" w14:textId="77777777" w:rsidTr="00077EA0">
                    <w:tc>
                      <w:tcPr>
                        <w:tcW w:w="8640" w:type="dxa"/>
                      </w:tcPr>
                      <w:p w14:paraId="054A818A" w14:textId="79C8C6C3" w:rsidR="00077EA0" w:rsidRDefault="005C41E6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267E2A7E" wp14:editId="721A9EDA">
                              <wp:extent cx="5349240" cy="3942715"/>
                              <wp:effectExtent l="0" t="0" r="3810" b="635"/>
                              <wp:docPr id="321270772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1270772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9427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3CE082D" w14:textId="162D12DD" w:rsidR="00C16188" w:rsidRDefault="005C41E6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</w:t>
                  </w:r>
                </w:p>
                <w:p w14:paraId="221C95B1" w14:textId="4459781F" w:rsidR="00C16188" w:rsidRDefault="005C41E6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EFF26BB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99592E" w14:textId="47DB209A" w:rsidR="00C16188" w:rsidRPr="0044448A" w:rsidRDefault="005C41E6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D3BEC7C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7DB8C9" w14:textId="5E2EE866" w:rsidR="00C16188" w:rsidRDefault="005C41E6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B26E397" w14:textId="4D112A8E" w:rsidR="00C16188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F5F955" w14:textId="0A417128" w:rsidR="00C16188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06B3E25" w14:textId="622F9720" w:rsidR="00C16188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738B84B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EBF8C2" w14:textId="35F26288" w:rsidR="00C16188" w:rsidRDefault="005C41E6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4DB30EA8" w14:textId="337AB757" w:rsidR="004B3022" w:rsidRPr="0044448A" w:rsidRDefault="005C41E6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D859A7" wp14:editId="0498F31F">
                        <wp:extent cx="1562735" cy="1151890"/>
                        <wp:effectExtent l="0" t="0" r="0" b="0"/>
                        <wp:docPr id="811359124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1359124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51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461740" w14:textId="50E9F6AE" w:rsidR="00C16188" w:rsidRPr="0044448A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662B73" w14:textId="77777777" w:rsidR="005C41E6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Mass:0.00670318 kg</w:t>
                  </w:r>
                </w:p>
                <w:p w14:paraId="4620CC4F" w14:textId="77777777" w:rsidR="005C41E6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Volume:2.48266e-06 m^3</w:t>
                  </w:r>
                </w:p>
                <w:p w14:paraId="180E5660" w14:textId="77777777" w:rsidR="005C41E6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EB232D0" w14:textId="77777777" w:rsidR="005C41E6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Weight:0.0656912 N</w:t>
                  </w:r>
                </w:p>
                <w:p w14:paraId="40F6D262" w14:textId="791466A1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F77BFD" w14:textId="77777777" w:rsidR="005C41E6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C:\Users\E.Kay\ANTARES PROJECT\HEXAPOD\Leg_Triangle.SLDPRT</w:t>
                  </w:r>
                </w:p>
                <w:p w14:paraId="57F1D52A" w14:textId="1A5C89FB" w:rsidR="00C16188" w:rsidRPr="0044448A" w:rsidRDefault="005C41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3 17:27:41 2026</w:t>
                  </w:r>
                </w:p>
              </w:tc>
            </w:tr>
          </w:tbl>
          <w:p w14:paraId="07B10D30" w14:textId="1491021A" w:rsidR="00FF408C" w:rsidRDefault="00FF408C" w:rsidP="00A96F2C"/>
        </w:tc>
      </w:tr>
      <w:bookmarkEnd w:id="1"/>
      <w:bookmarkEnd w:id="2"/>
      <w:bookmarkEnd w:id="3"/>
    </w:tbl>
    <w:p w14:paraId="6CD56DAB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E43009B" w14:textId="77777777" w:rsidTr="005273D5">
        <w:trPr>
          <w:trHeight w:val="4158"/>
        </w:trPr>
        <w:tc>
          <w:tcPr>
            <w:tcW w:w="11136" w:type="dxa"/>
          </w:tcPr>
          <w:p w14:paraId="52DD2923" w14:textId="1A2D0D1F" w:rsidR="00E80CD9" w:rsidRPr="00AC3438" w:rsidRDefault="005C41E6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242033813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07718F5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8012D6" w14:textId="0AFEFD7A" w:rsidR="00E80CD9" w:rsidRPr="003E6C57" w:rsidRDefault="005C41E6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5F5D88" w14:textId="342ADD9A" w:rsidR="00E80CD9" w:rsidRPr="003E6C57" w:rsidRDefault="005C41E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93F051" w14:textId="4933DA55" w:rsidR="00E80CD9" w:rsidRPr="003E6C57" w:rsidRDefault="005C41E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B19B1B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4055E6D" w14:textId="5A643096" w:rsidR="00E80CD9" w:rsidRPr="00577134" w:rsidRDefault="005C41E6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0A8C382" wp14:editId="4EDCB858">
                        <wp:extent cx="1904365" cy="1403985"/>
                        <wp:effectExtent l="0" t="0" r="635" b="5715"/>
                        <wp:docPr id="585466137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5466137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B12A23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0432E5" w14:textId="24B662FF" w:rsidR="00E80CD9" w:rsidRPr="00BE6656" w:rsidRDefault="005C41E6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2156FC" w14:textId="25CA3C53" w:rsidR="00E80CD9" w:rsidRPr="00BE6656" w:rsidRDefault="005C41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5C41E6" w:rsidRPr="00577134" w14:paraId="3188076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A4400D" w14:textId="4A915A87" w:rsidR="005C41E6" w:rsidRDefault="005C41E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3A096A" w14:textId="454AD1E5" w:rsidR="005C41E6" w:rsidRDefault="005C41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5C41E6" w:rsidRPr="00577134" w14:paraId="0FF8777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1BBBD3" w14:textId="4A0C6B05" w:rsidR="005C41E6" w:rsidRDefault="005C41E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014673" w14:textId="597287A4" w:rsidR="005C41E6" w:rsidRDefault="005C41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5C41E6" w:rsidRPr="00577134" w14:paraId="77054DD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C37F6F" w14:textId="21876F8C" w:rsidR="005C41E6" w:rsidRDefault="005C41E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FCA9A8" w14:textId="63CF03E1" w:rsidR="005C41E6" w:rsidRDefault="005C41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5C41E6" w:rsidRPr="00577134" w14:paraId="25043C7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48192D" w14:textId="2E8F8EE6" w:rsidR="005C41E6" w:rsidRDefault="005C41E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FA9A75" w14:textId="5469CAD8" w:rsidR="005C41E6" w:rsidRDefault="005C41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</w:tbl>
                <w:p w14:paraId="44E5F950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459A4A1A" w14:textId="4B6033D5" w:rsidR="00E80CD9" w:rsidRPr="00577134" w:rsidRDefault="005C41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1(Boss-Extrude1)(Leg_Triangle)</w:t>
                  </w:r>
                </w:p>
              </w:tc>
            </w:tr>
          </w:tbl>
          <w:p w14:paraId="6B7DA580" w14:textId="74C9C627" w:rsidR="00E80CD9" w:rsidRDefault="00E80CD9" w:rsidP="000A7C6B"/>
        </w:tc>
      </w:tr>
      <w:bookmarkEnd w:id="6"/>
      <w:bookmarkEnd w:id="7"/>
      <w:bookmarkEnd w:id="8"/>
    </w:tbl>
    <w:p w14:paraId="7B7B23BB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5352932" w14:textId="77777777" w:rsidTr="00452CBC">
        <w:tc>
          <w:tcPr>
            <w:tcW w:w="11016" w:type="dxa"/>
          </w:tcPr>
          <w:p w14:paraId="3E16AC94" w14:textId="1E33F7FE" w:rsidR="005273D5" w:rsidRPr="00AF1A58" w:rsidRDefault="005C41E6" w:rsidP="000A7C6B">
            <w:pPr>
              <w:pStyle w:val="Heading1"/>
              <w:rPr>
                <w:b w:val="0"/>
                <w:bCs w:val="0"/>
              </w:rPr>
            </w:pPr>
            <w:bookmarkStart w:id="10" w:name="_Toc242033814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5C41E6" w14:paraId="09158EB2" w14:textId="77777777" w:rsidTr="0035296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6E7761F" w14:textId="74355869" w:rsidR="005C41E6" w:rsidRPr="004E282D" w:rsidRDefault="005C41E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8AB3A42" w14:textId="7E4CE318" w:rsidR="005C41E6" w:rsidRPr="004E282D" w:rsidRDefault="005C41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29C8134" w14:textId="3368EF23" w:rsidR="005C41E6" w:rsidRPr="004E282D" w:rsidRDefault="005C41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5C41E6" w14:paraId="31738AB6" w14:textId="77777777" w:rsidTr="0032138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1B0FFE3C" w14:textId="4701996C" w:rsidR="005C41E6" w:rsidRPr="00AD5FBA" w:rsidRDefault="005C41E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Fixed-2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4F9906C8" w14:textId="08BD2D4F" w:rsidR="005C41E6" w:rsidRPr="006208CB" w:rsidRDefault="005C41E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C7FF54E" wp14:editId="1F1A4BDA">
                        <wp:extent cx="1772285" cy="1306195"/>
                        <wp:effectExtent l="0" t="0" r="0" b="8255"/>
                        <wp:docPr id="1891417670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1417670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06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5C41E6" w14:paraId="5875B69A" w14:textId="77777777" w:rsidTr="005C41E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DCE4EA4" w14:textId="357040CD" w:rsidR="005C41E6" w:rsidRPr="00BE6656" w:rsidRDefault="005C41E6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EAB9B68" w14:textId="2E72CAE5" w:rsidR="005C41E6" w:rsidRPr="00154A1A" w:rsidRDefault="005C41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5C41E6" w14:paraId="72EF8954" w14:textId="77777777" w:rsidTr="005C41E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426D317" w14:textId="6A7442C4" w:rsidR="005C41E6" w:rsidRDefault="005C41E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07CE87B" w14:textId="09323EBC" w:rsidR="005C41E6" w:rsidRDefault="005C41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07DFD824" w14:textId="77777777" w:rsidR="005C41E6" w:rsidRPr="004C6DEB" w:rsidRDefault="005C41E6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980C78F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5C41E6" w14:paraId="3F00A72F" w14:textId="77777777" w:rsidTr="002B0D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C74A72B" w14:textId="6F2ACCCF" w:rsidR="005C41E6" w:rsidRPr="004E282D" w:rsidRDefault="005C41E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23DFDF5" w14:textId="164AF28C" w:rsidR="005C41E6" w:rsidRPr="004E282D" w:rsidRDefault="005C41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AFB8A98" w14:textId="5AEAFE8F" w:rsidR="005C41E6" w:rsidRPr="004E282D" w:rsidRDefault="005C41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5C41E6" w14:paraId="6D740D2F" w14:textId="77777777" w:rsidTr="00AB32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71A983C" w14:textId="6F8F2BC9" w:rsidR="005C41E6" w:rsidRPr="00F42DD1" w:rsidRDefault="005C41E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 (:Per item: 30 N:)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24EE752" w14:textId="1D49D988" w:rsidR="005C41E6" w:rsidRPr="006208CB" w:rsidRDefault="005C41E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352B04B5" wp14:editId="353A77FF">
                        <wp:extent cx="1907540" cy="1405890"/>
                        <wp:effectExtent l="0" t="0" r="0" b="3810"/>
                        <wp:docPr id="1179810270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9810270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0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5C41E6" w14:paraId="5A4E5D83" w14:textId="77777777" w:rsidTr="005C41E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A5A7EFD" w14:textId="747A369C" w:rsidR="005C41E6" w:rsidRPr="00BE6656" w:rsidRDefault="005C41E6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CC69BA9" w14:textId="0F8DED6B" w:rsidR="005C41E6" w:rsidRPr="00B77EA3" w:rsidRDefault="005C41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5C41E6" w14:paraId="4F6C33EB" w14:textId="77777777" w:rsidTr="005C41E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CA0A84" w14:textId="0510A4F4" w:rsidR="005C41E6" w:rsidRDefault="005C41E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F021F01" w14:textId="6A94CB4D" w:rsidR="005C41E6" w:rsidRDefault="005C41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5C41E6" w14:paraId="7DF35FC6" w14:textId="77777777" w:rsidTr="005C41E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8AD5184" w14:textId="7CAE28D6" w:rsidR="005C41E6" w:rsidRDefault="005C41E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1CF517" w14:textId="406187F6" w:rsidR="005C41E6" w:rsidRDefault="005C41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30 N</w:t>
                        </w:r>
                      </w:p>
                    </w:tc>
                  </w:tr>
                </w:tbl>
                <w:p w14:paraId="4BFABEBC" w14:textId="77777777" w:rsidR="005C41E6" w:rsidRDefault="005C41E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1B8AF99" w14:textId="698B86B3" w:rsidR="005273D5" w:rsidRDefault="005273D5" w:rsidP="000A7C6B">
            <w:pPr>
              <w:rPr>
                <w:rStyle w:val="Strong"/>
              </w:rPr>
            </w:pPr>
          </w:p>
        </w:tc>
      </w:tr>
    </w:tbl>
    <w:p w14:paraId="4A10F6B3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1251837F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7D4FF09" w14:textId="3C9023A6" w:rsidR="00A61A59" w:rsidRDefault="005C41E6" w:rsidP="000A7C6B">
            <w:pPr>
              <w:pStyle w:val="Heading1"/>
            </w:pPr>
            <w:bookmarkStart w:id="11" w:name="_Toc242033815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0255E56" w14:textId="77777777" w:rsidTr="005C41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48A3C3" w14:textId="2517CD9B" w:rsidR="00A9531D" w:rsidRDefault="005C41E6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BF18C1" w14:textId="768AEF59" w:rsidR="00A9531D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5C41E6" w14:paraId="09052E65" w14:textId="77777777" w:rsidTr="005C41E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AC67BF" w14:textId="26D19E4D" w:rsidR="005C41E6" w:rsidRDefault="005C41E6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14FB9A" w14:textId="52B2BFFF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5C41E6" w14:paraId="28242DB2" w14:textId="77777777" w:rsidTr="005C41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B8A21B" w14:textId="0EF9D338" w:rsidR="005C41E6" w:rsidRDefault="005C41E6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2F8C3F" w14:textId="2128BEBF" w:rsidR="005C41E6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C41E6" w14:paraId="388F7275" w14:textId="77777777" w:rsidTr="005C41E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D6B57F" w14:textId="7226D45C" w:rsidR="005C41E6" w:rsidRDefault="005C41E6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FDBEDA" w14:textId="56ADAFCD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C41E6" w14:paraId="19A9A4BD" w14:textId="77777777" w:rsidTr="005C41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B8F8EB" w14:textId="1C21A24E" w:rsidR="005C41E6" w:rsidRDefault="005C41E6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3209AB" w14:textId="515C544A" w:rsidR="005C41E6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5C41E6" w14:paraId="185C5681" w14:textId="77777777" w:rsidTr="005C41E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22ED7F" w14:textId="296F3FE6" w:rsidR="005C41E6" w:rsidRDefault="005C41E6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FDD836" w14:textId="2BF31467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1.35465 mm</w:t>
                  </w:r>
                </w:p>
              </w:tc>
            </w:tr>
            <w:tr w:rsidR="005C41E6" w14:paraId="27120976" w14:textId="77777777" w:rsidTr="005C41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D162FE" w14:textId="7A01B427" w:rsidR="005C41E6" w:rsidRDefault="005C41E6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CF7D99" w14:textId="2E693687" w:rsidR="005C41E6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0.0677323 mm</w:t>
                  </w:r>
                </w:p>
              </w:tc>
            </w:tr>
            <w:tr w:rsidR="005C41E6" w14:paraId="3C29119F" w14:textId="77777777" w:rsidTr="005C41E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B89B89" w14:textId="0E95D476" w:rsidR="005C41E6" w:rsidRDefault="005C41E6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3382AD" w14:textId="25046239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34A0C1E4" w14:textId="77777777" w:rsidR="00690657" w:rsidRDefault="00690657" w:rsidP="00690657"/>
          <w:p w14:paraId="163B0799" w14:textId="18CC048E" w:rsidR="00A9531D" w:rsidRPr="00690657" w:rsidRDefault="005C41E6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4A5E07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9F2A2F" w14:textId="085F1FFC" w:rsidR="007107BE" w:rsidRDefault="005C41E6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22305C" w14:textId="688AFF3F" w:rsidR="007107BE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13114</w:t>
                  </w:r>
                </w:p>
              </w:tc>
            </w:tr>
            <w:tr w:rsidR="005C41E6" w14:paraId="69979F7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8393DA" w14:textId="78CEADAA" w:rsidR="005C41E6" w:rsidRDefault="005C41E6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CC02E3" w14:textId="2BE94D7E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7741</w:t>
                  </w:r>
                </w:p>
              </w:tc>
            </w:tr>
            <w:tr w:rsidR="005C41E6" w14:paraId="1E97055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17FF62" w14:textId="22B3BCCF" w:rsidR="005C41E6" w:rsidRDefault="005C41E6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AD3A00" w14:textId="645F1682" w:rsidR="005C41E6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4.157</w:t>
                  </w:r>
                </w:p>
              </w:tc>
            </w:tr>
            <w:tr w:rsidR="005C41E6" w14:paraId="7A6A88E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390B3E" w14:textId="6412B1E6" w:rsidR="005C41E6" w:rsidRDefault="005C41E6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70F4C2" w14:textId="3C3FB65F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99.8</w:t>
                  </w:r>
                </w:p>
              </w:tc>
            </w:tr>
            <w:tr w:rsidR="005C41E6" w14:paraId="1853D07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CD7C89" w14:textId="627111BC" w:rsidR="005C41E6" w:rsidRDefault="005C41E6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2F581B" w14:textId="26C25574" w:rsidR="005C41E6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5C41E6" w14:paraId="0870B39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4C1028" w14:textId="66A54BC7" w:rsidR="005C41E6" w:rsidRDefault="005C41E6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147247" w14:textId="6E58F3BF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5C41E6" w14:paraId="4EB2F9E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ED4A74" w14:textId="432AC7B3" w:rsidR="005C41E6" w:rsidRDefault="005C41E6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4E1CC9" w14:textId="5B3BE642" w:rsidR="005C41E6" w:rsidRDefault="005C41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00:00:10</w:t>
                  </w:r>
                </w:p>
              </w:tc>
            </w:tr>
            <w:tr w:rsidR="005C41E6" w14:paraId="3EEC0A8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EAE34A" w14:textId="005C38A2" w:rsidR="005C41E6" w:rsidRDefault="005C41E6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1E4939" w14:textId="77777777" w:rsidR="005C41E6" w:rsidRDefault="005C41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27F2C8B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A0DAB3" w14:textId="7E89E6FC" w:rsidR="00D803B1" w:rsidRDefault="005C41E6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B6F435E" wp14:editId="62C515CD">
                        <wp:extent cx="6711315" cy="3518535"/>
                        <wp:effectExtent l="0" t="0" r="0" b="5715"/>
                        <wp:docPr id="1151535942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1535942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1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442D0D1" w14:textId="3D2A81EA" w:rsidR="00A61A59" w:rsidRPr="00F077CB" w:rsidRDefault="00A61A59" w:rsidP="000A7C6B"/>
        </w:tc>
      </w:tr>
    </w:tbl>
    <w:p w14:paraId="65CCEA35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50032A33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141E9B8" w14:textId="3F3E1DE2" w:rsidR="00EC2432" w:rsidRDefault="005C41E6" w:rsidP="000A7C6B">
            <w:pPr>
              <w:pStyle w:val="Heading1"/>
            </w:pPr>
            <w:bookmarkStart w:id="12" w:name="_Toc243733152"/>
            <w:bookmarkStart w:id="13" w:name="_Toc245020120"/>
            <w:bookmarkStart w:id="14" w:name="_Toc245020152"/>
            <w:bookmarkStart w:id="15" w:name="_Toc242033816"/>
            <w:r>
              <w:lastRenderedPageBreak/>
              <w:t>Study Results</w:t>
            </w:r>
            <w:bookmarkEnd w:id="15"/>
          </w:p>
          <w:p w14:paraId="4E322E16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5C41E6" w14:paraId="6676E625" w14:textId="77777777" w:rsidTr="007151C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AED724" w14:textId="513AFBF7" w:rsidR="005C41E6" w:rsidRDefault="005C41E6" w:rsidP="005C41E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804888" w14:textId="636BA769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6B7C0C" w14:textId="5752A065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E82AEC1" w14:textId="0FAFD12C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5C41E6" w14:paraId="5EB12BE7" w14:textId="77777777" w:rsidTr="007151C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A6816F1" w14:textId="5AC3423D" w:rsidR="005C41E6" w:rsidRPr="004D2956" w:rsidRDefault="005C41E6" w:rsidP="005C41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452546" w14:textId="5F0906B2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62A2043" w14:textId="77777777" w:rsidR="005C41E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2.988e+01N/m^2</w:t>
                  </w:r>
                </w:p>
                <w:p w14:paraId="25B39C83" w14:textId="09246FBA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8499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B03925" w14:textId="77777777" w:rsidR="005C41E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1.194e+06N/m^2</w:t>
                  </w:r>
                </w:p>
                <w:p w14:paraId="76881C43" w14:textId="238D0E85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</w:t>
                  </w:r>
                </w:p>
              </w:tc>
            </w:tr>
            <w:tr w:rsidR="005C41E6" w14:paraId="34C2D16A" w14:textId="77777777" w:rsidTr="007151C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EE169B" w14:textId="4801CF2C" w:rsidR="005C41E6" w:rsidRDefault="005C41E6" w:rsidP="005C41E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875A68D" wp14:editId="42041D72">
                        <wp:extent cx="6858000" cy="3595370"/>
                        <wp:effectExtent l="0" t="0" r="0" b="5080"/>
                        <wp:docPr id="1853474113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3474113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E62268" w14:textId="69BD9425" w:rsidR="005C41E6" w:rsidRPr="004D2956" w:rsidRDefault="005C41E6" w:rsidP="005C41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Study-Stress-Stress</w:t>
                  </w:r>
                </w:p>
              </w:tc>
            </w:tr>
          </w:tbl>
          <w:p w14:paraId="030768D1" w14:textId="77777777" w:rsidR="005C41E6" w:rsidRDefault="005C41E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5C41E6" w14:paraId="0D0A8B82" w14:textId="77777777" w:rsidTr="007151C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C9A5BA" w14:textId="1465BAE2" w:rsidR="005C41E6" w:rsidRDefault="005C41E6" w:rsidP="005C41E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EE7ABD6" w14:textId="4909B355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B7ED5C" w14:textId="50D8125B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319BA3E" w14:textId="519EDAC6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5C41E6" w14:paraId="14AEB302" w14:textId="77777777" w:rsidTr="007151C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896A96E" w14:textId="4E10FAB3" w:rsidR="005C41E6" w:rsidRPr="004D2956" w:rsidRDefault="005C41E6" w:rsidP="005C41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6EEE26D" w14:textId="3889BF5A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F9E7A60" w14:textId="77777777" w:rsidR="005C41E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45715BB8" w14:textId="2DC99C0D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C72B29" w14:textId="77777777" w:rsidR="005C41E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6.065e-04mm</w:t>
                  </w:r>
                </w:p>
                <w:p w14:paraId="28D87FE1" w14:textId="13CF82FD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89</w:t>
                  </w:r>
                </w:p>
              </w:tc>
            </w:tr>
            <w:tr w:rsidR="005C41E6" w14:paraId="3B63CE3C" w14:textId="77777777" w:rsidTr="007151C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D160628" w14:textId="24FE57E3" w:rsidR="005C41E6" w:rsidRDefault="005C41E6" w:rsidP="005C41E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C7E6273" wp14:editId="318321D6">
                        <wp:extent cx="6858000" cy="3595370"/>
                        <wp:effectExtent l="0" t="0" r="0" b="5080"/>
                        <wp:docPr id="1142625636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2625636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F6E960" w14:textId="708951C0" w:rsidR="005C41E6" w:rsidRPr="004D2956" w:rsidRDefault="005C41E6" w:rsidP="005C41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Study-Displacement-Displacement</w:t>
                  </w:r>
                </w:p>
              </w:tc>
            </w:tr>
          </w:tbl>
          <w:p w14:paraId="66DB4257" w14:textId="77777777" w:rsidR="005C41E6" w:rsidRDefault="005C41E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5C41E6" w14:paraId="39CBD9E5" w14:textId="77777777" w:rsidTr="005C41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A4E75A" w14:textId="575F1637" w:rsidR="005C41E6" w:rsidRDefault="005C41E6" w:rsidP="005C41E6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D59BEE" w14:textId="1658884C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5C41E6" w14:paraId="1CB81F0F" w14:textId="77777777" w:rsidTr="00B362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72F743" w14:textId="69331D7C" w:rsidR="005C41E6" w:rsidRPr="004D2956" w:rsidRDefault="005C41E6" w:rsidP="005C41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29D408" w14:textId="4F045000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5C41E6" w14:paraId="6A379E0F" w14:textId="77777777" w:rsidTr="005C41E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8C485B" w14:textId="2991AB0F" w:rsidR="005C41E6" w:rsidRDefault="005C41E6" w:rsidP="005C41E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545C1D63" wp14:editId="6CFBC375">
                        <wp:extent cx="6858000" cy="3595370"/>
                        <wp:effectExtent l="0" t="0" r="0" b="5080"/>
                        <wp:docPr id="1100063402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006340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C0B6F5" w14:textId="67C83A77" w:rsidR="005C41E6" w:rsidRPr="004D2956" w:rsidRDefault="005C41E6" w:rsidP="005C41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Study-Displacement-Deformation</w:t>
                  </w:r>
                </w:p>
              </w:tc>
            </w:tr>
          </w:tbl>
          <w:p w14:paraId="2FEA54FC" w14:textId="77777777" w:rsidR="005C41E6" w:rsidRDefault="005C41E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0"/>
              <w:gridCol w:w="3077"/>
              <w:gridCol w:w="2517"/>
              <w:gridCol w:w="2494"/>
            </w:tblGrid>
            <w:tr w:rsidR="005C41E6" w14:paraId="5D3F8427" w14:textId="77777777" w:rsidTr="007151C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1C9DDB" w14:textId="1CF68A82" w:rsidR="005C41E6" w:rsidRDefault="005C41E6" w:rsidP="005C41E6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E09DB1" w14:textId="774896B8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0E85EB" w14:textId="2637783F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5342A17" w14:textId="39CB2023" w:rsidR="005C41E6" w:rsidRDefault="005C41E6" w:rsidP="005C41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5C41E6" w14:paraId="07DF46E0" w14:textId="77777777" w:rsidTr="007151C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8BDC2AA" w14:textId="56F0D64D" w:rsidR="005C41E6" w:rsidRPr="004D2956" w:rsidRDefault="005C41E6" w:rsidP="005C41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2E1EAE5" w14:textId="4DD58E77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8F791FC" w14:textId="77777777" w:rsidR="005C41E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2.303e+02</w:t>
                  </w:r>
                </w:p>
                <w:p w14:paraId="3FFD25B0" w14:textId="1CA81B42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8ABF7FF" w14:textId="77777777" w:rsidR="005C41E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9.204e+06</w:t>
                  </w:r>
                </w:p>
                <w:p w14:paraId="6D9BAA40" w14:textId="3855B36D" w:rsidR="005C41E6" w:rsidRPr="004D2956" w:rsidRDefault="005C41E6" w:rsidP="005C41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8499</w:t>
                  </w:r>
                </w:p>
              </w:tc>
            </w:tr>
            <w:tr w:rsidR="005C41E6" w14:paraId="62615278" w14:textId="77777777" w:rsidTr="007151C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AEA8F6" w14:textId="41AEF3E5" w:rsidR="005C41E6" w:rsidRDefault="005C41E6" w:rsidP="005C41E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FCF75D9" wp14:editId="24E2F0F1">
                        <wp:extent cx="6858000" cy="3595370"/>
                        <wp:effectExtent l="0" t="0" r="0" b="5080"/>
                        <wp:docPr id="1264563582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4563582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94B7F1" w14:textId="4DA6CA46" w:rsidR="005C41E6" w:rsidRPr="004D2956" w:rsidRDefault="005C41E6" w:rsidP="005C41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Study-Factor of Safety-Factor of Safety</w:t>
                  </w:r>
                </w:p>
              </w:tc>
            </w:tr>
          </w:tbl>
          <w:p w14:paraId="052DA4F7" w14:textId="77777777" w:rsidR="005C41E6" w:rsidRPr="000B04D4" w:rsidRDefault="005C41E6" w:rsidP="000A7C6B"/>
          <w:bookmarkEnd w:id="12"/>
          <w:bookmarkEnd w:id="13"/>
          <w:bookmarkEnd w:id="14"/>
          <w:p w14:paraId="69C5455F" w14:textId="764E493A" w:rsidR="00EC2432" w:rsidRDefault="00EC2432" w:rsidP="000A7C6B"/>
        </w:tc>
      </w:tr>
    </w:tbl>
    <w:p w14:paraId="2476B474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26FB457D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8F59C61" w14:textId="4E30E8E8" w:rsidR="000B1701" w:rsidRDefault="005C41E6" w:rsidP="000A7C6B">
            <w:pPr>
              <w:pStyle w:val="Heading1"/>
            </w:pPr>
            <w:bookmarkStart w:id="16" w:name="_Toc242033817"/>
            <w:r>
              <w:t>Conclusion</w:t>
            </w:r>
            <w:bookmarkEnd w:id="16"/>
          </w:p>
          <w:p w14:paraId="577E6526" w14:textId="356A3F3A" w:rsidR="000B1701" w:rsidRDefault="005C41E6" w:rsidP="000A7C6B">
            <w:r>
              <w:t>Under applied 30N load, the leg remains within the defined material strength limit. Maximum displacement was 6.065e-4mm and minimum factor of safety was 230.327. The results indicate that the leg maintains structural integrity under the increased static load.</w:t>
            </w:r>
          </w:p>
        </w:tc>
      </w:tr>
    </w:tbl>
    <w:p w14:paraId="0BF2FE47" w14:textId="07141949" w:rsidR="00AC3438" w:rsidRPr="00AC3438" w:rsidRDefault="00AC3438" w:rsidP="00FE0924"/>
    <w:sectPr w:rsidR="00AC3438" w:rsidRPr="00AC3438" w:rsidSect="005C41E6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CE7D" w14:textId="77777777" w:rsidR="00EC3C14" w:rsidRDefault="00EC3C14" w:rsidP="00F25CD7">
      <w:pPr>
        <w:spacing w:after="0" w:line="240" w:lineRule="auto"/>
      </w:pPr>
      <w:r>
        <w:separator/>
      </w:r>
    </w:p>
  </w:endnote>
  <w:endnote w:type="continuationSeparator" w:id="0">
    <w:p w14:paraId="40F696AA" w14:textId="77777777" w:rsidR="00EC3C14" w:rsidRDefault="00EC3C14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C61C9BB" w14:textId="77777777" w:rsidTr="003E1AE9">
      <w:tc>
        <w:tcPr>
          <w:tcW w:w="867" w:type="pct"/>
        </w:tcPr>
        <w:p w14:paraId="79F5F09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A8DE7C" wp14:editId="2A6C0C3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6B1AB1EE" w14:textId="268A1575" w:rsidR="00FD315C" w:rsidRDefault="005C41E6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7A28EDC5" w14:textId="521D4C5F" w:rsidR="00FD315C" w:rsidRDefault="005C41E6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Leg_Triangle</w:t>
          </w:r>
        </w:p>
      </w:tc>
      <w:tc>
        <w:tcPr>
          <w:tcW w:w="0" w:type="auto"/>
          <w:vAlign w:val="bottom"/>
        </w:tcPr>
        <w:p w14:paraId="0F369794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E84D0EC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2C438706" w14:textId="77777777" w:rsidTr="00BF0BC4">
      <w:tc>
        <w:tcPr>
          <w:tcW w:w="1908" w:type="dxa"/>
        </w:tcPr>
        <w:p w14:paraId="663A03F6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E1CA924" wp14:editId="7C918E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5AB6D8B2" w14:textId="263A96A3" w:rsidR="00FD315C" w:rsidRDefault="005C41E6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33A406D2" w14:textId="29CB6D59" w:rsidR="00FD315C" w:rsidRDefault="005C41E6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Leg_Triangle</w:t>
          </w:r>
        </w:p>
      </w:tc>
      <w:tc>
        <w:tcPr>
          <w:tcW w:w="360" w:type="dxa"/>
          <w:vAlign w:val="bottom"/>
        </w:tcPr>
        <w:p w14:paraId="36A67E2E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59FC2A1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556D" w14:textId="77777777" w:rsidR="00EC3C14" w:rsidRDefault="00EC3C14" w:rsidP="00F25CD7">
      <w:pPr>
        <w:spacing w:after="0" w:line="240" w:lineRule="auto"/>
      </w:pPr>
      <w:r>
        <w:separator/>
      </w:r>
    </w:p>
  </w:footnote>
  <w:footnote w:type="continuationSeparator" w:id="0">
    <w:p w14:paraId="2BD46725" w14:textId="77777777" w:rsidR="00EC3C14" w:rsidRDefault="00EC3C14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E6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4ED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2102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0F17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1E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44FA7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032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2D7B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3C14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626A"/>
  <w15:docId w15:val="{6FC86E93-3837-4B35-AA88-11508458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8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E.Kay</dc:creator>
  <cp:lastModifiedBy>Ekan Anaikot</cp:lastModifiedBy>
  <cp:revision>1</cp:revision>
  <dcterms:created xsi:type="dcterms:W3CDTF">2026-10-04T18:15:00Z</dcterms:created>
  <dcterms:modified xsi:type="dcterms:W3CDTF">2026-10-04T18:16:00Z</dcterms:modified>
</cp:coreProperties>
</file>